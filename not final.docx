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7B4A9" w14:textId="7A1349FF" w:rsidR="008D18AE" w:rsidRPr="00385490" w:rsidRDefault="0B5174CB">
      <w:pPr>
        <w:pStyle w:val="Tytu"/>
        <w:jc w:val="right"/>
        <w:rPr>
          <w:noProof/>
          <w:lang w:val="pl-PL"/>
        </w:rPr>
      </w:pPr>
      <w:r w:rsidRPr="53C00253">
        <w:rPr>
          <w:noProof/>
          <w:lang w:val="pl-PL"/>
        </w:rPr>
        <w:t>“</w:t>
      </w:r>
      <w:r w:rsidR="00B462DD">
        <w:rPr>
          <w:noProof/>
          <w:lang w:val="pl-PL"/>
        </w:rPr>
        <w:t>FueliciousFit</w:t>
      </w:r>
      <w:r w:rsidRPr="53C00253">
        <w:rPr>
          <w:noProof/>
          <w:lang w:val="pl-PL"/>
        </w:rPr>
        <w:t>”</w:t>
      </w:r>
    </w:p>
    <w:p w14:paraId="0B97EAD7" w14:textId="77777777" w:rsidR="00B462DD" w:rsidRDefault="70A3D8DD" w:rsidP="00B462DD">
      <w:pPr>
        <w:pStyle w:val="Tytu"/>
        <w:jc w:val="right"/>
        <w:rPr>
          <w:noProof/>
          <w:lang w:val="pl-PL"/>
        </w:rPr>
      </w:pPr>
      <w:r w:rsidRPr="53C00253">
        <w:rPr>
          <w:noProof/>
          <w:lang w:val="pl-PL"/>
        </w:rPr>
        <w:t>Dokument</w:t>
      </w:r>
      <w:r w:rsidR="00B462DD">
        <w:rPr>
          <w:noProof/>
          <w:lang w:val="pl-PL"/>
        </w:rPr>
        <w:t>acja</w:t>
      </w:r>
      <w:r w:rsidRPr="53C00253">
        <w:rPr>
          <w:noProof/>
          <w:lang w:val="pl-PL"/>
        </w:rPr>
        <w:t xml:space="preserve"> </w:t>
      </w:r>
      <w:r w:rsidR="00B462DD">
        <w:rPr>
          <w:noProof/>
          <w:lang w:val="pl-PL"/>
        </w:rPr>
        <w:t xml:space="preserve">projektu </w:t>
      </w:r>
    </w:p>
    <w:p w14:paraId="672A6659" w14:textId="69E0DB04" w:rsidR="008D18AE" w:rsidRPr="00385490" w:rsidRDefault="00B462DD" w:rsidP="00B462DD">
      <w:pPr>
        <w:pStyle w:val="Tytu"/>
        <w:jc w:val="right"/>
        <w:rPr>
          <w:noProof/>
          <w:lang w:val="pl-PL"/>
        </w:rPr>
      </w:pPr>
      <w:r>
        <w:rPr>
          <w:noProof/>
          <w:lang w:val="pl-PL"/>
        </w:rPr>
        <w:t>Przedmiot: MAS</w:t>
      </w:r>
    </w:p>
    <w:p w14:paraId="0A37501D" w14:textId="77777777" w:rsidR="008D18AE" w:rsidRPr="00385490" w:rsidRDefault="008D18AE">
      <w:pPr>
        <w:rPr>
          <w:noProof/>
          <w:lang w:val="pl-PL"/>
        </w:rPr>
      </w:pPr>
    </w:p>
    <w:p w14:paraId="03A43B8C" w14:textId="3660506D" w:rsidR="008D18AE" w:rsidRPr="00385490" w:rsidRDefault="29E5F8CF" w:rsidP="53C00253">
      <w:pPr>
        <w:pStyle w:val="Tytu"/>
        <w:jc w:val="right"/>
        <w:rPr>
          <w:noProof/>
          <w:sz w:val="28"/>
          <w:szCs w:val="28"/>
          <w:lang w:val="pl-PL"/>
        </w:rPr>
      </w:pPr>
      <w:r w:rsidRPr="53C00253">
        <w:rPr>
          <w:noProof/>
          <w:sz w:val="28"/>
          <w:szCs w:val="28"/>
          <w:lang w:val="pl-PL"/>
        </w:rPr>
        <w:t>Wersja</w:t>
      </w:r>
      <w:r w:rsidR="5C08511D" w:rsidRPr="53C00253">
        <w:rPr>
          <w:noProof/>
          <w:sz w:val="28"/>
          <w:szCs w:val="28"/>
          <w:lang w:val="pl-PL"/>
        </w:rPr>
        <w:t xml:space="preserve"> </w:t>
      </w:r>
      <w:r w:rsidR="7C345355" w:rsidRPr="53C00253">
        <w:rPr>
          <w:noProof/>
          <w:sz w:val="28"/>
          <w:szCs w:val="28"/>
          <w:lang w:val="pl-PL"/>
        </w:rPr>
        <w:t>v</w:t>
      </w:r>
      <w:r w:rsidR="5C08511D" w:rsidRPr="53C00253">
        <w:rPr>
          <w:noProof/>
          <w:sz w:val="28"/>
          <w:szCs w:val="28"/>
          <w:lang w:val="pl-PL"/>
        </w:rPr>
        <w:t>0</w:t>
      </w:r>
      <w:r w:rsidR="3248B56F" w:rsidRPr="53C00253">
        <w:rPr>
          <w:noProof/>
          <w:sz w:val="28"/>
          <w:szCs w:val="28"/>
          <w:lang w:val="pl-PL"/>
        </w:rPr>
        <w:t>.</w:t>
      </w:r>
      <w:r w:rsidR="00B462DD">
        <w:rPr>
          <w:noProof/>
          <w:sz w:val="28"/>
          <w:szCs w:val="28"/>
          <w:lang w:val="pl-PL"/>
        </w:rPr>
        <w:t>0001</w:t>
      </w:r>
    </w:p>
    <w:p w14:paraId="5DAB6C7B" w14:textId="77777777" w:rsidR="008D18AE" w:rsidRPr="00385490" w:rsidRDefault="008D18AE">
      <w:pPr>
        <w:pStyle w:val="Tytu"/>
        <w:rPr>
          <w:noProof/>
          <w:sz w:val="28"/>
          <w:lang w:val="pl-PL"/>
        </w:rPr>
      </w:pPr>
    </w:p>
    <w:p w14:paraId="02EB378F" w14:textId="77777777" w:rsidR="008D18AE" w:rsidRPr="00385490" w:rsidRDefault="008D18AE">
      <w:pPr>
        <w:jc w:val="right"/>
        <w:rPr>
          <w:noProof/>
          <w:lang w:val="pl-PL"/>
        </w:rPr>
      </w:pPr>
    </w:p>
    <w:p w14:paraId="6A05A809" w14:textId="77777777" w:rsidR="008D18AE" w:rsidRPr="00385490" w:rsidRDefault="008D18AE">
      <w:pPr>
        <w:pStyle w:val="Tekstpodstawowy"/>
        <w:rPr>
          <w:noProof/>
          <w:lang w:val="pl-PL"/>
        </w:rPr>
      </w:pPr>
    </w:p>
    <w:p w14:paraId="5A39BBE3" w14:textId="77777777" w:rsidR="008D18AE" w:rsidRPr="00385490" w:rsidRDefault="008D18AE">
      <w:pPr>
        <w:pStyle w:val="Tekstpodstawowy"/>
        <w:rPr>
          <w:noProof/>
          <w:lang w:val="pl-PL"/>
        </w:rPr>
        <w:sectPr w:rsidR="008D18AE" w:rsidRPr="00385490">
          <w:headerReference w:type="default" r:id="rId12"/>
          <w:footerReference w:type="even" r:id="rId13"/>
          <w:footerReference w:type="default" r:id="rId14"/>
          <w:pgSz w:w="12240" w:h="15840" w:code="1"/>
          <w:pgMar w:top="1440" w:right="1440" w:bottom="1440" w:left="1440" w:header="708" w:footer="708" w:gutter="0"/>
          <w:cols w:space="708"/>
          <w:vAlign w:val="center"/>
        </w:sectPr>
      </w:pPr>
    </w:p>
    <w:p w14:paraId="24CF6C68" w14:textId="77777777" w:rsidR="008D18AE" w:rsidRPr="00385490" w:rsidRDefault="3427BFAD" w:rsidP="53C00253">
      <w:pPr>
        <w:pStyle w:val="Tytu"/>
        <w:rPr>
          <w:rFonts w:asciiTheme="minorHAnsi" w:eastAsiaTheme="minorEastAsia" w:hAnsiTheme="minorHAnsi" w:cstheme="minorBidi"/>
          <w:noProof/>
          <w:lang w:val="pl-PL"/>
        </w:rPr>
      </w:pPr>
      <w:r w:rsidRPr="53C00253">
        <w:rPr>
          <w:rFonts w:asciiTheme="minorHAnsi" w:eastAsiaTheme="minorEastAsia" w:hAnsiTheme="minorHAnsi" w:cstheme="minorBidi"/>
          <w:noProof/>
          <w:lang w:val="pl-PL"/>
        </w:rPr>
        <w:lastRenderedPageBreak/>
        <w:t>Historia Zmian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8D18AE" w:rsidRPr="00385490" w14:paraId="6FD25C34" w14:textId="77777777" w:rsidTr="53C00253">
        <w:tc>
          <w:tcPr>
            <w:tcW w:w="2304" w:type="dxa"/>
          </w:tcPr>
          <w:p w14:paraId="51A59785" w14:textId="77777777" w:rsidR="008D18AE" w:rsidRPr="00385490" w:rsidRDefault="2A9BAD7C" w:rsidP="53C00253">
            <w:pPr>
              <w:pStyle w:val="Tabletext"/>
              <w:jc w:val="center"/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</w:pPr>
            <w:r w:rsidRPr="53C00253"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  <w:t>Data</w:t>
            </w:r>
          </w:p>
        </w:tc>
        <w:tc>
          <w:tcPr>
            <w:tcW w:w="1152" w:type="dxa"/>
          </w:tcPr>
          <w:p w14:paraId="5F543AD6" w14:textId="77777777" w:rsidR="008D18AE" w:rsidRPr="00385490" w:rsidRDefault="2A9BAD7C" w:rsidP="53C00253">
            <w:pPr>
              <w:pStyle w:val="Tabletext"/>
              <w:jc w:val="center"/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</w:pPr>
            <w:r w:rsidRPr="53C00253"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  <w:t>Wersja</w:t>
            </w:r>
          </w:p>
        </w:tc>
        <w:tc>
          <w:tcPr>
            <w:tcW w:w="3744" w:type="dxa"/>
          </w:tcPr>
          <w:p w14:paraId="37E30141" w14:textId="77777777" w:rsidR="008D18AE" w:rsidRPr="00385490" w:rsidRDefault="0763B77D" w:rsidP="53C00253">
            <w:pPr>
              <w:pStyle w:val="Tabletext"/>
              <w:jc w:val="center"/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</w:pPr>
            <w:r w:rsidRPr="53C00253"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  <w:t>Opis zmiany</w:t>
            </w:r>
          </w:p>
        </w:tc>
        <w:tc>
          <w:tcPr>
            <w:tcW w:w="2304" w:type="dxa"/>
          </w:tcPr>
          <w:p w14:paraId="4C320DDC" w14:textId="77777777" w:rsidR="008D18AE" w:rsidRPr="00385490" w:rsidRDefault="0763B77D" w:rsidP="53C00253">
            <w:pPr>
              <w:pStyle w:val="Tabletext"/>
              <w:jc w:val="center"/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</w:pPr>
            <w:r w:rsidRPr="53C00253"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  <w:t>Autor</w:t>
            </w:r>
          </w:p>
        </w:tc>
      </w:tr>
      <w:tr w:rsidR="008D18AE" w:rsidRPr="00385490" w14:paraId="66EE8E59" w14:textId="77777777" w:rsidTr="53C00253">
        <w:tc>
          <w:tcPr>
            <w:tcW w:w="2304" w:type="dxa"/>
          </w:tcPr>
          <w:p w14:paraId="330C7F0E" w14:textId="67E1BC11" w:rsidR="008D18AE" w:rsidRPr="00385490" w:rsidRDefault="77B1E2EE" w:rsidP="53C00253">
            <w:pPr>
              <w:pStyle w:val="Tabletext"/>
            </w:pPr>
            <w:r w:rsidRPr="53C00253">
              <w:rPr>
                <w:rFonts w:asciiTheme="minorHAnsi" w:eastAsiaTheme="minorEastAsia" w:hAnsiTheme="minorHAnsi" w:cstheme="minorBidi"/>
                <w:noProof/>
                <w:lang w:val="pl-PL"/>
              </w:rPr>
              <w:t>30.03.2023</w:t>
            </w:r>
          </w:p>
        </w:tc>
        <w:tc>
          <w:tcPr>
            <w:tcW w:w="1152" w:type="dxa"/>
          </w:tcPr>
          <w:p w14:paraId="48C30AFF" w14:textId="5C3F847B" w:rsidR="008D18AE" w:rsidRPr="00385490" w:rsidRDefault="214070E4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  <w:r w:rsidRPr="53C00253">
              <w:rPr>
                <w:rFonts w:asciiTheme="minorHAnsi" w:eastAsiaTheme="minorEastAsia" w:hAnsiTheme="minorHAnsi" w:cstheme="minorBidi"/>
                <w:noProof/>
                <w:lang w:val="pl-PL"/>
              </w:rPr>
              <w:t>0.1</w:t>
            </w:r>
          </w:p>
        </w:tc>
        <w:tc>
          <w:tcPr>
            <w:tcW w:w="3744" w:type="dxa"/>
          </w:tcPr>
          <w:p w14:paraId="5EF0B350" w14:textId="6D07C51D" w:rsidR="008D18AE" w:rsidRPr="00385490" w:rsidRDefault="1020FFBE" w:rsidP="53C00253">
            <w:pPr>
              <w:pStyle w:val="Tabletext"/>
            </w:pPr>
            <w:r w:rsidRPr="53C00253">
              <w:rPr>
                <w:rFonts w:asciiTheme="minorHAnsi" w:eastAsiaTheme="minorEastAsia" w:hAnsiTheme="minorHAnsi" w:cstheme="minorBidi"/>
                <w:noProof/>
                <w:lang w:val="pl-PL"/>
              </w:rPr>
              <w:t>Commit all</w:t>
            </w:r>
          </w:p>
        </w:tc>
        <w:tc>
          <w:tcPr>
            <w:tcW w:w="2304" w:type="dxa"/>
          </w:tcPr>
          <w:p w14:paraId="17BDB3FE" w14:textId="51612D38" w:rsidR="008D18AE" w:rsidRPr="00385490" w:rsidRDefault="77B1E2EE" w:rsidP="53C00253">
            <w:pPr>
              <w:pStyle w:val="Tabletext"/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</w:pPr>
            <w:r w:rsidRPr="53C00253"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  <w:t>Robert Makłowicz</w:t>
            </w:r>
          </w:p>
        </w:tc>
      </w:tr>
      <w:tr w:rsidR="008D18AE" w:rsidRPr="00385490" w14:paraId="41C8F396" w14:textId="77777777" w:rsidTr="53C00253">
        <w:tc>
          <w:tcPr>
            <w:tcW w:w="2304" w:type="dxa"/>
          </w:tcPr>
          <w:p w14:paraId="72A3D3EC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1152" w:type="dxa"/>
          </w:tcPr>
          <w:p w14:paraId="0D0B940D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3744" w:type="dxa"/>
          </w:tcPr>
          <w:p w14:paraId="0E27B00A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2304" w:type="dxa"/>
          </w:tcPr>
          <w:p w14:paraId="60061E4C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</w:tr>
      <w:tr w:rsidR="008D18AE" w:rsidRPr="00385490" w14:paraId="44EAFD9C" w14:textId="77777777" w:rsidTr="53C00253">
        <w:tc>
          <w:tcPr>
            <w:tcW w:w="2304" w:type="dxa"/>
          </w:tcPr>
          <w:p w14:paraId="4B94D5A5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1152" w:type="dxa"/>
          </w:tcPr>
          <w:p w14:paraId="3DEEC669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3744" w:type="dxa"/>
          </w:tcPr>
          <w:p w14:paraId="3656B9AB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2304" w:type="dxa"/>
          </w:tcPr>
          <w:p w14:paraId="45FB0818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</w:tr>
      <w:tr w:rsidR="008D18AE" w:rsidRPr="00385490" w14:paraId="049F31CB" w14:textId="77777777" w:rsidTr="53C00253">
        <w:tc>
          <w:tcPr>
            <w:tcW w:w="2304" w:type="dxa"/>
          </w:tcPr>
          <w:p w14:paraId="53128261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1152" w:type="dxa"/>
          </w:tcPr>
          <w:p w14:paraId="62486C05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3744" w:type="dxa"/>
          </w:tcPr>
          <w:p w14:paraId="4101652C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2304" w:type="dxa"/>
          </w:tcPr>
          <w:p w14:paraId="4B99056E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</w:tr>
    </w:tbl>
    <w:p w14:paraId="1299C43A" w14:textId="77777777" w:rsidR="008D18AE" w:rsidRPr="00385490" w:rsidRDefault="008D18AE" w:rsidP="53C00253">
      <w:pPr>
        <w:rPr>
          <w:rFonts w:asciiTheme="minorHAnsi" w:eastAsiaTheme="minorEastAsia" w:hAnsiTheme="minorHAnsi" w:cstheme="minorBidi"/>
          <w:noProof/>
          <w:lang w:val="pl-PL"/>
        </w:rPr>
      </w:pPr>
    </w:p>
    <w:p w14:paraId="2555AF8A" w14:textId="77777777" w:rsidR="00332889" w:rsidRDefault="00332889" w:rsidP="53C00253">
      <w:pPr>
        <w:pStyle w:val="Tytu"/>
        <w:rPr>
          <w:rFonts w:asciiTheme="minorHAnsi" w:eastAsiaTheme="minorEastAsia" w:hAnsiTheme="minorHAnsi" w:cstheme="minorBidi"/>
          <w:noProof/>
          <w:lang w:val="pl-PL"/>
        </w:rPr>
      </w:pPr>
    </w:p>
    <w:p w14:paraId="1384B866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35D0F3C6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8DF299D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3AABF05F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0798FC93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0A10C8BE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AA56AD4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34D7C9D8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7296E92A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065A80EA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5E6E0E3F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9302368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7ACF4EF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01291031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767C971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50E2B283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7835D044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2EDD296E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753CAB9B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40686F22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9BEC039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648F8238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00D6FB88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048443EF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5D2FCFB0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33427432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528B55F0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549195B8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08C7FABC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B9E28FB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3F5E98EE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2C388564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41C50278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BA1B7D0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BE70669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220648EE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40756282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376BE9D0" w14:textId="739CF110" w:rsidR="0040198E" w:rsidRDefault="0040198E" w:rsidP="0040198E">
      <w:pPr>
        <w:pStyle w:val="Tytu"/>
        <w:tabs>
          <w:tab w:val="left" w:pos="2220"/>
        </w:tabs>
        <w:jc w:val="left"/>
        <w:rPr>
          <w:rFonts w:eastAsiaTheme="minorEastAsia"/>
          <w:lang w:val="pl-PL"/>
        </w:rPr>
      </w:pPr>
    </w:p>
    <w:p w14:paraId="3EEC72CF" w14:textId="71DC9C7A" w:rsidR="008D18AE" w:rsidRPr="00385490" w:rsidRDefault="008D18AE" w:rsidP="53C00253">
      <w:pPr>
        <w:pStyle w:val="Tytu"/>
        <w:rPr>
          <w:rFonts w:asciiTheme="minorHAnsi" w:eastAsiaTheme="minorEastAsia" w:hAnsiTheme="minorHAnsi" w:cstheme="minorBidi"/>
          <w:noProof/>
          <w:lang w:val="pl-PL"/>
        </w:rPr>
      </w:pPr>
      <w:r w:rsidRPr="00332889">
        <w:rPr>
          <w:rFonts w:eastAsiaTheme="minorEastAsia"/>
          <w:lang w:val="pl-PL"/>
        </w:rPr>
        <w:br w:type="page"/>
      </w:r>
      <w:r w:rsidR="7361BB51" w:rsidRPr="53C00253">
        <w:rPr>
          <w:rFonts w:asciiTheme="minorHAnsi" w:eastAsiaTheme="minorEastAsia" w:hAnsiTheme="minorHAnsi" w:cstheme="minorBidi"/>
          <w:noProof/>
          <w:lang w:val="pl-PL"/>
        </w:rPr>
        <w:lastRenderedPageBreak/>
        <w:t>Spis treści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n-US" w:eastAsia="en-US"/>
        </w:rPr>
        <w:id w:val="-1965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ECC6AA" w14:textId="550D7297" w:rsidR="00ED785B" w:rsidRDefault="00ED785B">
          <w:pPr>
            <w:pStyle w:val="Nagwekspisutreci"/>
          </w:pPr>
          <w:r>
            <w:t>Spis treści</w:t>
          </w:r>
        </w:p>
        <w:p w14:paraId="1243FD7D" w14:textId="7C939FDA" w:rsidR="00AF2E06" w:rsidRDefault="00ED785B">
          <w:pPr>
            <w:pStyle w:val="Spistreci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64145" w:history="1">
            <w:r w:rsidR="00AF2E06" w:rsidRPr="00600B6C">
              <w:rPr>
                <w:rStyle w:val="Hipercze"/>
                <w:noProof/>
                <w:lang w:val="pl-PL"/>
              </w:rPr>
              <w:t>1.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noProof/>
                <w:lang w:val="pl-PL"/>
              </w:rPr>
              <w:t>Wprowadzenie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_Toc135764145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4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55605F9A" w14:textId="3DC86CFF" w:rsidR="00AF2E06" w:rsidRDefault="00000000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46" w:history="1">
            <w:r w:rsidR="00AF2E06" w:rsidRPr="00600B6C">
              <w:rPr>
                <w:rStyle w:val="Hipercze"/>
                <w:noProof/>
                <w:lang w:val="pl-PL"/>
              </w:rPr>
              <w:t>1.1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noProof/>
                <w:lang w:val="pl-PL"/>
              </w:rPr>
              <w:t>Definicje, akronimy i skróty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_Toc135764146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4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6D4083D0" w14:textId="1E3620BB" w:rsidR="00AF2E06" w:rsidRDefault="00000000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47" w:history="1">
            <w:r w:rsidR="00AF2E06" w:rsidRPr="00600B6C">
              <w:rPr>
                <w:rStyle w:val="Hipercze"/>
                <w:noProof/>
                <w:lang w:val="pl-PL"/>
              </w:rPr>
              <w:t>1.2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noProof/>
                <w:lang w:val="pl-PL"/>
              </w:rPr>
              <w:t>Organizacja dokumentu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_Toc135764147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4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5F0DBFD7" w14:textId="11F00928" w:rsidR="00AF2E06" w:rsidRDefault="00000000">
          <w:pPr>
            <w:pStyle w:val="Spistreci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48" w:history="1">
            <w:r w:rsidR="00AF2E06" w:rsidRPr="00600B6C">
              <w:rPr>
                <w:rStyle w:val="Hipercze"/>
                <w:noProof/>
                <w:lang w:val="pl-PL"/>
              </w:rPr>
              <w:t>2.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noProof/>
                <w:lang w:val="pl-PL"/>
              </w:rPr>
              <w:t>Opis modelu analitycznego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_Toc135764148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4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2D858FEC" w14:textId="3BD2A8B7" w:rsidR="00AF2E06" w:rsidRDefault="00000000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49" w:history="1">
            <w:r w:rsidR="00AF2E06" w:rsidRPr="00600B6C">
              <w:rPr>
                <w:rStyle w:val="Hipercze"/>
                <w:noProof/>
                <w:lang w:val="pl-PL"/>
              </w:rPr>
              <w:t>2.1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noProof/>
                <w:lang w:val="pl-PL"/>
              </w:rPr>
              <w:t>Opis ogólny (historyjka)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_Toc135764149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4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77EF0B07" w14:textId="4A4D08CC" w:rsidR="00AF2E06" w:rsidRDefault="00000000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50" w:history="1">
            <w:r w:rsidR="00AF2E06" w:rsidRPr="00600B6C">
              <w:rPr>
                <w:rStyle w:val="Hipercze"/>
                <w:noProof/>
                <w:lang w:val="pl-PL"/>
              </w:rPr>
              <w:t>2.2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noProof/>
                <w:lang w:val="pl-PL"/>
              </w:rPr>
              <w:t>Diagram klas analityczny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_Toc135764150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6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2886F186" w14:textId="1808D0CA" w:rsidR="00AF2E06" w:rsidRDefault="00000000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51" w:history="1">
            <w:r w:rsidR="00AF2E06" w:rsidRPr="00600B6C">
              <w:rPr>
                <w:rStyle w:val="Hipercze"/>
                <w:noProof/>
                <w:lang w:val="pl-PL"/>
              </w:rPr>
              <w:t>2.3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noProof/>
                <w:lang w:val="pl-PL"/>
              </w:rPr>
              <w:t>Diagram przypadków użycia - wnioski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_Toc135764151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7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5BEC5D65" w14:textId="6DDB31A6" w:rsidR="00AF2E06" w:rsidRDefault="00000000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52" w:history="1">
            <w:r w:rsidR="00AF2E06" w:rsidRPr="00600B6C">
              <w:rPr>
                <w:rStyle w:val="Hipercze"/>
                <w:noProof/>
                <w:lang w:val="pl-PL"/>
              </w:rPr>
              <w:t>2.4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noProof/>
                <w:lang w:val="pl-PL"/>
              </w:rPr>
              <w:t>Diagram przypadków użycia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_Toc135764152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8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15C7E2FB" w14:textId="374729FB" w:rsidR="00AF2E06" w:rsidRDefault="00000000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53" w:history="1">
            <w:r w:rsidR="00AF2E06" w:rsidRPr="00600B6C">
              <w:rPr>
                <w:rStyle w:val="Hipercze"/>
                <w:noProof/>
                <w:lang w:val="pl-PL"/>
              </w:rPr>
              <w:t>2.5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noProof/>
                <w:lang w:val="pl-PL"/>
              </w:rPr>
              <w:t>Scenariusz przypadków użycia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_Toc135764153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9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305B7141" w14:textId="00F4C692" w:rsidR="00AF2E06" w:rsidRDefault="00000000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54" w:history="1"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2.5.1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[CT-1] Stwórz plan treningowy lub dietetyczny lub przepis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_Toc135764154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9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3F149BB0" w14:textId="4A6D2376" w:rsidR="00AF2E06" w:rsidRDefault="00000000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55" w:history="1"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2.5.2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Aktorzy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_Toc135764155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9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14A576F2" w14:textId="1C27DDBD" w:rsidR="00AF2E06" w:rsidRDefault="00000000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56" w:history="1"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2.5.3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Cel I kontekst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_Toc135764156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9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2AD0EABF" w14:textId="007A538A" w:rsidR="00AF2E06" w:rsidRDefault="00000000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57" w:history="1"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2.5.4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Zależności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_Toc135764157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9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2BCA6A25" w14:textId="08610A50" w:rsidR="00AF2E06" w:rsidRDefault="00000000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58" w:history="1">
            <w:r w:rsidR="00AF2E06" w:rsidRPr="00600B6C">
              <w:rPr>
                <w:rStyle w:val="Hipercze"/>
                <w:rFonts w:cstheme="minorHAnsi"/>
                <w:iCs/>
                <w:noProof/>
                <w:lang w:val="pl-PL"/>
              </w:rPr>
              <w:t>2.5.5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rFonts w:cstheme="minorHAnsi"/>
                <w:iCs/>
                <w:noProof/>
                <w:lang w:val="pl-PL"/>
              </w:rPr>
              <w:t>Założenia i warunki początkowe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_Toc135764158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9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0F56CF3B" w14:textId="4B9E4BE0" w:rsidR="00AF2E06" w:rsidRDefault="00000000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59" w:history="1">
            <w:r w:rsidR="00AF2E06" w:rsidRPr="00600B6C">
              <w:rPr>
                <w:rStyle w:val="Hipercze"/>
                <w:rFonts w:cstheme="minorHAnsi"/>
                <w:iCs/>
                <w:noProof/>
                <w:lang w:val="pl-PL"/>
              </w:rPr>
              <w:t>2.5.6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rFonts w:cstheme="minorHAnsi"/>
                <w:iCs/>
                <w:noProof/>
                <w:lang w:val="pl-PL"/>
              </w:rPr>
              <w:t>Inicjujące zdarzenie biznesowe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_Toc135764159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9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1058D058" w14:textId="0ECCA50E" w:rsidR="00AF2E06" w:rsidRDefault="00000000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60" w:history="1">
            <w:r w:rsidR="00AF2E06" w:rsidRPr="00600B6C">
              <w:rPr>
                <w:rStyle w:val="Hipercze"/>
                <w:rFonts w:cstheme="minorHAnsi"/>
                <w:iCs/>
                <w:noProof/>
                <w:lang w:val="pl-PL"/>
              </w:rPr>
              <w:t>2.5.7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rFonts w:cstheme="minorHAnsi"/>
                <w:iCs/>
                <w:noProof/>
                <w:lang w:val="pl-PL"/>
              </w:rPr>
              <w:t>Przebieg podstawowy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_Toc135764160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9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3A3D8581" w14:textId="71DE8842" w:rsidR="00AF2E06" w:rsidRDefault="00000000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61" w:history="1">
            <w:r w:rsidR="00AF2E06" w:rsidRPr="00600B6C">
              <w:rPr>
                <w:rStyle w:val="Hipercze"/>
                <w:rFonts w:cstheme="minorHAnsi"/>
                <w:iCs/>
                <w:noProof/>
                <w:lang w:val="pl-PL"/>
              </w:rPr>
              <w:t>2.5.8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rFonts w:cstheme="minorHAnsi"/>
                <w:iCs/>
                <w:noProof/>
                <w:lang w:val="pl-PL"/>
              </w:rPr>
              <w:t>Przebiegi alternatywne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_Toc135764161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9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65376EEB" w14:textId="7EEDBA07" w:rsidR="00AF2E06" w:rsidRDefault="00000000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62" w:history="1">
            <w:r w:rsidR="00AF2E06" w:rsidRPr="00600B6C">
              <w:rPr>
                <w:rStyle w:val="Hipercze"/>
                <w:rFonts w:cstheme="minorHAnsi"/>
                <w:iCs/>
                <w:noProof/>
                <w:lang w:val="pl-PL"/>
              </w:rPr>
              <w:t>2.5.9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rFonts w:cstheme="minorHAnsi"/>
                <w:iCs/>
                <w:noProof/>
                <w:lang w:val="pl-PL"/>
              </w:rPr>
              <w:t>Punkty rozszerzające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_Toc135764162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9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1AA70B09" w14:textId="76413FE1" w:rsidR="00AF2E06" w:rsidRDefault="00000000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63" w:history="1">
            <w:r w:rsidR="00AF2E06" w:rsidRPr="00600B6C">
              <w:rPr>
                <w:rStyle w:val="Hipercze"/>
                <w:rFonts w:cstheme="minorHAnsi"/>
                <w:iCs/>
                <w:noProof/>
                <w:lang w:val="pl-PL"/>
              </w:rPr>
              <w:t>2.5.10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Warunki k</w:t>
            </w:r>
            <w:r w:rsidR="00AF2E06" w:rsidRPr="00600B6C">
              <w:rPr>
                <w:rStyle w:val="Hipercze"/>
                <w:rFonts w:cstheme="minorHAnsi"/>
                <w:iCs/>
                <w:noProof/>
                <w:lang w:val="pl-PL"/>
              </w:rPr>
              <w:t>ońcowe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_Toc135764163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9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155F0DB2" w14:textId="6E5EE04A" w:rsidR="00AF2E06" w:rsidRDefault="00000000">
          <w:pPr>
            <w:pStyle w:val="Spistreci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64" w:history="1">
            <w:r w:rsidR="00AF2E06" w:rsidRPr="00600B6C">
              <w:rPr>
                <w:rStyle w:val="Hipercze"/>
                <w:noProof/>
                <w:lang w:val="pl-PL"/>
              </w:rPr>
              <w:t>3.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noProof/>
                <w:lang w:val="pl-PL"/>
              </w:rPr>
              <w:t>Analiza dynamiczna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_Toc135764164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10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7A9D2CB1" w14:textId="5563EEDA" w:rsidR="00AF2E06" w:rsidRDefault="00000000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65" w:history="1"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3.1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Diagram aktywności dla przypadku użycia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_Toc135764165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10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7AC889FE" w14:textId="207E7A13" w:rsidR="00AF2E06" w:rsidRDefault="00000000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66" w:history="1">
            <w:r w:rsidR="00AF2E06" w:rsidRPr="00600B6C">
              <w:rPr>
                <w:rStyle w:val="Hipercze"/>
                <w:noProof/>
                <w:lang w:val="pl-PL"/>
              </w:rPr>
              <w:t>3.2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noProof/>
                <w:lang w:val="pl-PL"/>
              </w:rPr>
              <w:t>Diagram interakcji (sekwencji) dla przypadku użycia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_Toc135764166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11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7A62D3AD" w14:textId="2878BA72" w:rsidR="00AF2E06" w:rsidRDefault="00000000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67" w:history="1">
            <w:r w:rsidR="00AF2E06" w:rsidRPr="00600B6C">
              <w:rPr>
                <w:rStyle w:val="Hipercze"/>
                <w:noProof/>
                <w:lang w:val="pl-PL"/>
              </w:rPr>
              <w:t>3.3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noProof/>
                <w:lang w:val="pl-PL"/>
              </w:rPr>
              <w:t>Diagram stanu dla klasy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_Toc135764167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12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3C5F7E2C" w14:textId="125905A3" w:rsidR="00AF2E06" w:rsidRDefault="00000000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68" w:history="1">
            <w:r w:rsidR="00AF2E06" w:rsidRPr="00600B6C">
              <w:rPr>
                <w:rStyle w:val="Hipercze"/>
                <w:noProof/>
                <w:lang w:val="pl-PL"/>
              </w:rPr>
              <w:t>3.4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noProof/>
                <w:lang w:val="pl-PL"/>
              </w:rPr>
              <w:t>Skutki i wnioski z tego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_Toc135764168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12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36782E3C" w14:textId="56392220" w:rsidR="00AF2E06" w:rsidRDefault="00000000">
          <w:pPr>
            <w:pStyle w:val="Spistreci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69" w:history="1">
            <w:r w:rsidR="00AF2E06" w:rsidRPr="00600B6C">
              <w:rPr>
                <w:rStyle w:val="Hipercze"/>
                <w:noProof/>
                <w:lang w:val="pl-PL"/>
              </w:rPr>
              <w:t>4.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noProof/>
                <w:lang w:val="pl-PL"/>
              </w:rPr>
              <w:t>Intrefejs użytkownika w oparciu o dany przypadek użycia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_Toc135764169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13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3B927BE1" w14:textId="51932084" w:rsidR="00AF2E06" w:rsidRDefault="00000000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70" w:history="1"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4.1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Opis projektu GUI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_Toc135764170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13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7DA73689" w14:textId="5C9671CF" w:rsidR="00AF2E06" w:rsidRDefault="00000000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71" w:history="1"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4.1.1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Widżet tworzenia planu dietetycznego, treningowego lub przepisu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_Toc135764171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13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12E410C5" w14:textId="111F7C3D" w:rsidR="00AF2E06" w:rsidRDefault="00000000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72" w:history="1"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4.1.2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Formularz do dodania danych planu dietetycznego, treningowego lub przepisu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_Toc135764172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14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526417BA" w14:textId="6329028F" w:rsidR="00AF2E06" w:rsidRDefault="00000000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73" w:history="1"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4.1.3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Formularz do dodania dania lub ćwiczenia do planu dietetycznego lub treningowego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_Toc135764173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14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64EF2351" w14:textId="2FCC51EA" w:rsidR="00AF2E06" w:rsidRDefault="00000000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5764174" w:history="1"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4.1.4</w:t>
            </w:r>
            <w:r w:rsidR="00AF2E0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AF2E06" w:rsidRPr="00600B6C">
              <w:rPr>
                <w:rStyle w:val="Hipercze"/>
                <w:rFonts w:cstheme="minorHAnsi"/>
                <w:noProof/>
                <w:lang w:val="pl-PL"/>
              </w:rPr>
              <w:t>Formularz tworzenia do dania lub ćwiczenia</w:t>
            </w:r>
            <w:r w:rsidR="00AF2E06">
              <w:rPr>
                <w:noProof/>
                <w:webHidden/>
              </w:rPr>
              <w:tab/>
            </w:r>
            <w:r w:rsidR="00AF2E06">
              <w:rPr>
                <w:noProof/>
                <w:webHidden/>
              </w:rPr>
              <w:fldChar w:fldCharType="begin"/>
            </w:r>
            <w:r w:rsidR="00AF2E06">
              <w:rPr>
                <w:noProof/>
                <w:webHidden/>
              </w:rPr>
              <w:instrText xml:space="preserve"> PAGEREF _Toc135764174 \h </w:instrText>
            </w:r>
            <w:r w:rsidR="00AF2E06">
              <w:rPr>
                <w:noProof/>
                <w:webHidden/>
              </w:rPr>
            </w:r>
            <w:r w:rsidR="00AF2E06">
              <w:rPr>
                <w:noProof/>
                <w:webHidden/>
              </w:rPr>
              <w:fldChar w:fldCharType="separate"/>
            </w:r>
            <w:r w:rsidR="00AF2E06">
              <w:rPr>
                <w:noProof/>
                <w:webHidden/>
              </w:rPr>
              <w:t>15</w:t>
            </w:r>
            <w:r w:rsidR="00AF2E06">
              <w:rPr>
                <w:noProof/>
                <w:webHidden/>
              </w:rPr>
              <w:fldChar w:fldCharType="end"/>
            </w:r>
          </w:hyperlink>
        </w:p>
        <w:p w14:paraId="458E5E5F" w14:textId="452AD815" w:rsidR="00ED785B" w:rsidRDefault="00ED785B">
          <w:r>
            <w:rPr>
              <w:b/>
              <w:bCs/>
            </w:rPr>
            <w:fldChar w:fldCharType="end"/>
          </w:r>
        </w:p>
      </w:sdtContent>
    </w:sdt>
    <w:p w14:paraId="0FC81161" w14:textId="3CDF8F4F" w:rsidR="008D18AE" w:rsidRPr="00385490" w:rsidRDefault="008D18AE" w:rsidP="53C00253">
      <w:pPr>
        <w:pStyle w:val="Tytu"/>
        <w:rPr>
          <w:rFonts w:asciiTheme="minorHAnsi" w:eastAsiaTheme="minorEastAsia" w:hAnsiTheme="minorHAnsi" w:cstheme="minorBidi"/>
          <w:noProof/>
          <w:lang w:val="pl-PL"/>
        </w:rPr>
      </w:pPr>
      <w:r w:rsidRPr="53C00253">
        <w:rPr>
          <w:rFonts w:asciiTheme="minorHAnsi" w:eastAsiaTheme="minorEastAsia" w:hAnsiTheme="minorHAnsi" w:cstheme="minorBidi"/>
          <w:noProof/>
          <w:lang w:val="pl-PL"/>
        </w:rPr>
        <w:br w:type="page"/>
      </w:r>
      <w:r w:rsidR="762898F2" w:rsidRPr="53C00253">
        <w:rPr>
          <w:rFonts w:asciiTheme="minorHAnsi" w:eastAsiaTheme="minorEastAsia" w:hAnsiTheme="minorHAnsi" w:cstheme="minorBidi"/>
          <w:noProof/>
          <w:lang w:val="pl-PL"/>
        </w:rPr>
        <w:lastRenderedPageBreak/>
        <w:t xml:space="preserve">Dokument </w:t>
      </w:r>
      <w:r w:rsidR="00AE00B4">
        <w:rPr>
          <w:rFonts w:asciiTheme="minorHAnsi" w:eastAsiaTheme="minorEastAsia" w:hAnsiTheme="minorHAnsi" w:cstheme="minorBidi"/>
          <w:noProof/>
          <w:lang w:val="pl-PL"/>
        </w:rPr>
        <w:t>Projektu na przedmiot MAS</w:t>
      </w:r>
      <w:r w:rsidR="5C08511D" w:rsidRPr="53C00253">
        <w:rPr>
          <w:rFonts w:asciiTheme="minorHAnsi" w:eastAsiaTheme="minorEastAsia" w:hAnsiTheme="minorHAnsi" w:cstheme="minorBidi"/>
          <w:noProof/>
          <w:lang w:val="pl-PL"/>
        </w:rPr>
        <w:t xml:space="preserve"> </w:t>
      </w:r>
    </w:p>
    <w:p w14:paraId="752D8D24" w14:textId="238ED152" w:rsidR="008D18AE" w:rsidRPr="00385490" w:rsidRDefault="28EF0297" w:rsidP="53C00253">
      <w:pPr>
        <w:pStyle w:val="Nagwek1"/>
        <w:rPr>
          <w:rFonts w:asciiTheme="minorHAnsi" w:eastAsiaTheme="minorEastAsia" w:hAnsiTheme="minorHAnsi" w:cstheme="minorBidi"/>
          <w:noProof/>
          <w:lang w:val="pl-PL"/>
        </w:rPr>
      </w:pPr>
      <w:bookmarkStart w:id="0" w:name="_Toc88026534"/>
      <w:bookmarkStart w:id="1" w:name="_Toc135764145"/>
      <w:r w:rsidRPr="53C00253">
        <w:rPr>
          <w:rFonts w:asciiTheme="minorHAnsi" w:eastAsiaTheme="minorEastAsia" w:hAnsiTheme="minorHAnsi" w:cstheme="minorBidi"/>
          <w:noProof/>
          <w:lang w:val="pl-PL"/>
        </w:rPr>
        <w:t>Wprowadzenie</w:t>
      </w:r>
      <w:bookmarkEnd w:id="0"/>
      <w:bookmarkEnd w:id="1"/>
    </w:p>
    <w:p w14:paraId="2DF2A15E" w14:textId="05E310A3" w:rsidR="00AE00B4" w:rsidRPr="00AE00B4" w:rsidRDefault="00AE00B4" w:rsidP="00AE00B4">
      <w:pPr>
        <w:pStyle w:val="paragraph"/>
        <w:ind w:left="720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00AE00B4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Niniejsza dokumentacja projektu ma na celu przedstawienie propozycji aplikacji żywieniow</w:t>
      </w:r>
      <w:r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o-</w:t>
      </w:r>
      <w:proofErr w:type="spellStart"/>
      <w:r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fitnesowej</w:t>
      </w:r>
      <w:proofErr w:type="spellEnd"/>
      <w:r w:rsidRPr="00AE00B4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, która ma ułatwić implementację oraz śledzenie planu żywieniowego</w:t>
      </w:r>
      <w:r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 i </w:t>
      </w:r>
      <w:proofErr w:type="spellStart"/>
      <w:r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fitnesowego</w:t>
      </w:r>
      <w:proofErr w:type="spellEnd"/>
      <w:r w:rsidRPr="00AE00B4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 użytkowników. Aplikacja ta pomoże użytkownikom utrzymać zdrową dietę, śledzić spożywane posiłki oraz monitorować bilans kaloryczny.</w:t>
      </w:r>
    </w:p>
    <w:p w14:paraId="7E3CB1DA" w14:textId="50255A68" w:rsidR="1FA5298B" w:rsidRDefault="00AE00B4" w:rsidP="00AE00B4">
      <w:pPr>
        <w:pStyle w:val="paragraph"/>
        <w:spacing w:before="0" w:beforeAutospacing="0" w:after="0" w:afterAutospacing="0"/>
        <w:ind w:left="720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00AE00B4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Dokumentacja zawiera diagramy analityczne i projektowe aktywności, które przedstawiają różne etapy procesu implementacji aplikacji. Zaprezentowane zostaną również główne funkcjonalności i wymagania systemu.</w:t>
      </w:r>
    </w:p>
    <w:p w14:paraId="0F4E738C" w14:textId="77777777" w:rsidR="00DD495F" w:rsidRDefault="00DD495F" w:rsidP="00DD495F">
      <w:pPr>
        <w:pStyle w:val="paragraph"/>
        <w:spacing w:before="0" w:beforeAutospacing="0" w:after="0" w:afterAutospacing="0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</w:p>
    <w:p w14:paraId="40AE2914" w14:textId="77777777" w:rsidR="008D18AE" w:rsidRPr="00385490" w:rsidRDefault="28EF0297" w:rsidP="53C00253">
      <w:pPr>
        <w:pStyle w:val="Nagwek2"/>
        <w:rPr>
          <w:rFonts w:asciiTheme="minorHAnsi" w:eastAsiaTheme="minorEastAsia" w:hAnsiTheme="minorHAnsi" w:cstheme="minorBidi"/>
          <w:noProof/>
          <w:lang w:val="pl-PL"/>
        </w:rPr>
      </w:pPr>
      <w:bookmarkStart w:id="2" w:name="_Toc88026537"/>
      <w:bookmarkStart w:id="3" w:name="_Toc135764146"/>
      <w:r w:rsidRPr="53C00253">
        <w:rPr>
          <w:rFonts w:asciiTheme="minorHAnsi" w:eastAsiaTheme="minorEastAsia" w:hAnsiTheme="minorHAnsi" w:cstheme="minorBidi"/>
          <w:noProof/>
          <w:lang w:val="pl-PL"/>
        </w:rPr>
        <w:t>Definicje, akronimy i skróty</w:t>
      </w:r>
      <w:bookmarkEnd w:id="2"/>
      <w:bookmarkEnd w:id="3"/>
    </w:p>
    <w:p w14:paraId="18E62319" w14:textId="45DF6A0A" w:rsidR="5A3C0A71" w:rsidRDefault="406CC341" w:rsidP="00BF251D">
      <w:pPr>
        <w:pStyle w:val="paragraph"/>
        <w:numPr>
          <w:ilvl w:val="0"/>
          <w:numId w:val="11"/>
        </w:numPr>
        <w:spacing w:before="0" w:beforeAutospacing="0" w:after="0" w:afterAutospacing="0"/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</w:pP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Administrator – Pracownik TirRex Logistics mający utworzone specjalne konto z pełnymi uprawnieniami,</w:t>
      </w:r>
    </w:p>
    <w:p w14:paraId="1C016DE8" w14:textId="3FC1CCB5" w:rsidR="5A3C0A71" w:rsidRDefault="406CC341" w:rsidP="00BF251D">
      <w:pPr>
        <w:pStyle w:val="paragraph"/>
        <w:numPr>
          <w:ilvl w:val="0"/>
          <w:numId w:val="10"/>
        </w:numPr>
        <w:spacing w:before="0" w:beforeAutospacing="0" w:after="0" w:afterAutospacing="0"/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</w:pP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Gość- osoba niezalogowana, korzystająca z systemu,</w:t>
      </w:r>
    </w:p>
    <w:p w14:paraId="4A4885A9" w14:textId="27635271" w:rsidR="5A3C0A71" w:rsidRDefault="406CC341" w:rsidP="00BF251D">
      <w:pPr>
        <w:pStyle w:val="paragraph"/>
        <w:numPr>
          <w:ilvl w:val="0"/>
          <w:numId w:val="9"/>
        </w:numPr>
        <w:spacing w:before="0" w:beforeAutospacing="0" w:after="0" w:afterAutospacing="0"/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</w:pP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Infrastruktura – fiz</w:t>
      </w:r>
      <w:r w:rsidR="5140106E"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y</w:t>
      </w: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czne maszyny i oprogramowanie będące własnością TirRex Logistics,</w:t>
      </w:r>
    </w:p>
    <w:p w14:paraId="22B81E62" w14:textId="0206AEEE" w:rsidR="5A3C0A71" w:rsidRDefault="406CC341" w:rsidP="00BF251D">
      <w:pPr>
        <w:pStyle w:val="paragraph"/>
        <w:numPr>
          <w:ilvl w:val="0"/>
          <w:numId w:val="8"/>
        </w:numPr>
        <w:spacing w:before="0" w:beforeAutospacing="0" w:after="0" w:afterAutospacing="0"/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</w:pP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Użytkownik – osoba zalogowana do systemu z dan</w:t>
      </w:r>
      <w:r w:rsidR="54523484"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y</w:t>
      </w: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mi prawami, dzieli się na logistyka, księgowego, konsultanta, mechanika,</w:t>
      </w:r>
    </w:p>
    <w:p w14:paraId="2F0A0A4D" w14:textId="558A0291" w:rsidR="5A3C0A71" w:rsidRDefault="406CC341" w:rsidP="00BF251D">
      <w:pPr>
        <w:pStyle w:val="paragraph"/>
        <w:numPr>
          <w:ilvl w:val="0"/>
          <w:numId w:val="7"/>
        </w:numPr>
        <w:spacing w:before="0" w:beforeAutospacing="0" w:after="0" w:afterAutospacing="0"/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</w:pP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System – aktor odpowiedzialny za wycenę zam</w:t>
      </w:r>
      <w:r w:rsidR="1D03C3C7"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ówień</w:t>
      </w: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 xml:space="preserve"> i przesłanie jej do klienta,</w:t>
      </w:r>
    </w:p>
    <w:p w14:paraId="0D639CAC" w14:textId="5B3DC2D2" w:rsidR="5A3C0A71" w:rsidRDefault="406CC341" w:rsidP="00BF251D">
      <w:pPr>
        <w:pStyle w:val="paragraph"/>
        <w:numPr>
          <w:ilvl w:val="0"/>
          <w:numId w:val="6"/>
        </w:numPr>
        <w:spacing w:before="0" w:beforeAutospacing="0" w:after="0" w:afterAutospacing="0"/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</w:pP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Zamówienie – jest to usługa przewozu,</w:t>
      </w:r>
    </w:p>
    <w:p w14:paraId="5991D6E1" w14:textId="450AE3A6" w:rsidR="5A3C0A71" w:rsidRDefault="406CC341" w:rsidP="00BF251D">
      <w:pPr>
        <w:pStyle w:val="paragraph"/>
        <w:numPr>
          <w:ilvl w:val="0"/>
          <w:numId w:val="5"/>
        </w:numPr>
        <w:spacing w:before="0" w:beforeAutospacing="0" w:after="0" w:afterAutospacing="0"/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</w:pP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Trasa – dost</w:t>
      </w:r>
      <w:r w:rsidR="2751282A"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ępne</w:t>
      </w: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 xml:space="preserve"> trasy dla kierowc</w:t>
      </w:r>
      <w:r w:rsidR="567E7E6C"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y</w:t>
      </w: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 xml:space="preserve"> na dostaw</w:t>
      </w:r>
      <w:r w:rsidR="7D89C10C"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ę</w:t>
      </w: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 xml:space="preserve"> towaru</w:t>
      </w:r>
      <w:r w:rsidR="55A702DF"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,</w:t>
      </w:r>
    </w:p>
    <w:p w14:paraId="50CB10E6" w14:textId="52136644" w:rsidR="00DD495F" w:rsidRPr="00C346CC" w:rsidRDefault="7C0A0616" w:rsidP="00C346CC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Theme="minorHAnsi" w:eastAsiaTheme="minorEastAsia" w:hAnsiTheme="minorHAnsi" w:cstheme="minorBidi"/>
          <w:noProof/>
        </w:rPr>
      </w:pP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Kopia zapasowa – są to dane do otworzenia bazy danych w przypadku ich utraty lub uszkodzenia</w:t>
      </w:r>
      <w:r w:rsidR="3FBE1BC4"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.</w:t>
      </w:r>
    </w:p>
    <w:p w14:paraId="3B864945" w14:textId="334A93E9" w:rsidR="008D18AE" w:rsidRPr="00385490" w:rsidRDefault="5960B357" w:rsidP="53C00253">
      <w:pPr>
        <w:pStyle w:val="Nagwek2"/>
        <w:rPr>
          <w:rFonts w:asciiTheme="minorHAnsi" w:eastAsiaTheme="minorEastAsia" w:hAnsiTheme="minorHAnsi" w:cstheme="minorBidi"/>
          <w:noProof/>
          <w:lang w:val="pl-PL"/>
        </w:rPr>
      </w:pPr>
      <w:bookmarkStart w:id="4" w:name="_Toc88026539"/>
      <w:bookmarkStart w:id="5" w:name="_Toc135764147"/>
      <w:r w:rsidRPr="53C00253">
        <w:rPr>
          <w:rFonts w:asciiTheme="minorHAnsi" w:eastAsiaTheme="minorEastAsia" w:hAnsiTheme="minorHAnsi" w:cstheme="minorBidi"/>
          <w:noProof/>
          <w:lang w:val="pl-PL"/>
        </w:rPr>
        <w:t>Organizacja dokumentu</w:t>
      </w:r>
      <w:bookmarkEnd w:id="4"/>
      <w:bookmarkEnd w:id="5"/>
    </w:p>
    <w:p w14:paraId="3D4E6EAD" w14:textId="2A23FAC1" w:rsidR="288A3EBA" w:rsidRDefault="288A3EBA" w:rsidP="00BF251D">
      <w:pPr>
        <w:pStyle w:val="Akapitzlist"/>
        <w:numPr>
          <w:ilvl w:val="0"/>
          <w:numId w:val="2"/>
        </w:numPr>
        <w:rPr>
          <w:noProof/>
          <w:lang w:val="pl-PL"/>
        </w:rPr>
      </w:pPr>
      <w:r w:rsidRPr="53C00253">
        <w:rPr>
          <w:noProof/>
          <w:lang w:val="pl-PL"/>
        </w:rPr>
        <w:t xml:space="preserve">W pierwszym punkcie dokumentu znajduje się </w:t>
      </w:r>
      <w:r w:rsidR="36942A7B" w:rsidRPr="53C00253">
        <w:rPr>
          <w:noProof/>
          <w:lang w:val="pl-PL"/>
        </w:rPr>
        <w:t xml:space="preserve">wprowadzenie, </w:t>
      </w:r>
      <w:r w:rsidR="00AE00B4">
        <w:rPr>
          <w:noProof/>
          <w:lang w:val="pl-PL"/>
        </w:rPr>
        <w:t>definicje i organizacja dokumentu</w:t>
      </w:r>
      <w:r w:rsidR="00C346CC">
        <w:rPr>
          <w:noProof/>
          <w:lang w:val="pl-PL"/>
        </w:rPr>
        <w:t>,</w:t>
      </w:r>
    </w:p>
    <w:p w14:paraId="1E9763A0" w14:textId="41577616" w:rsidR="44B0C8BE" w:rsidRDefault="44B0C8BE" w:rsidP="00BF251D">
      <w:pPr>
        <w:pStyle w:val="Akapitzlist"/>
        <w:numPr>
          <w:ilvl w:val="0"/>
          <w:numId w:val="2"/>
        </w:numPr>
        <w:rPr>
          <w:noProof/>
          <w:lang w:val="pl-PL"/>
        </w:rPr>
      </w:pPr>
      <w:r w:rsidRPr="53C00253">
        <w:rPr>
          <w:noProof/>
          <w:lang w:val="pl-PL"/>
        </w:rPr>
        <w:t>W drugim punkcie dokumentu znajdują się opis</w:t>
      </w:r>
      <w:r w:rsidR="51EB354B" w:rsidRPr="53C00253">
        <w:rPr>
          <w:noProof/>
          <w:lang w:val="pl-PL"/>
        </w:rPr>
        <w:t xml:space="preserve"> modelu analitycznego</w:t>
      </w:r>
      <w:r w:rsidR="00C346CC">
        <w:rPr>
          <w:noProof/>
          <w:lang w:val="pl-PL"/>
        </w:rPr>
        <w:t>,</w:t>
      </w:r>
    </w:p>
    <w:p w14:paraId="589F399A" w14:textId="5359F7C4" w:rsidR="71BE2E9E" w:rsidRDefault="71BE2E9E" w:rsidP="00BF251D">
      <w:pPr>
        <w:pStyle w:val="Akapitzlist"/>
        <w:numPr>
          <w:ilvl w:val="0"/>
          <w:numId w:val="2"/>
        </w:numPr>
        <w:rPr>
          <w:noProof/>
          <w:lang w:val="pl-PL"/>
        </w:rPr>
      </w:pPr>
      <w:r w:rsidRPr="53C00253">
        <w:rPr>
          <w:noProof/>
          <w:lang w:val="pl-PL"/>
        </w:rPr>
        <w:t xml:space="preserve">W trzecim punkcie dokumentu znajdują się </w:t>
      </w:r>
      <w:r w:rsidR="00C346CC">
        <w:rPr>
          <w:noProof/>
          <w:lang w:val="pl-PL"/>
        </w:rPr>
        <w:t>analiza dynamiczna systemu,</w:t>
      </w:r>
    </w:p>
    <w:p w14:paraId="4730B178" w14:textId="3D8308DF" w:rsidR="00C346CC" w:rsidRDefault="00C346CC" w:rsidP="00BF251D">
      <w:pPr>
        <w:pStyle w:val="Akapitzlist"/>
        <w:numPr>
          <w:ilvl w:val="0"/>
          <w:numId w:val="2"/>
        </w:numPr>
        <w:rPr>
          <w:noProof/>
          <w:lang w:val="pl-PL"/>
        </w:rPr>
      </w:pPr>
      <w:r>
        <w:rPr>
          <w:noProof/>
          <w:lang w:val="pl-PL"/>
        </w:rPr>
        <w:t>W czwartym punkcie dokumentu znajduję się prezentacja projektu GUI,</w:t>
      </w:r>
    </w:p>
    <w:p w14:paraId="15AE7768" w14:textId="77777777" w:rsidR="00DD495F" w:rsidRDefault="00DD495F" w:rsidP="00DD495F">
      <w:pPr>
        <w:pStyle w:val="Akapitzlist"/>
        <w:ind w:left="1080"/>
        <w:rPr>
          <w:noProof/>
          <w:lang w:val="pl-PL"/>
        </w:rPr>
      </w:pPr>
    </w:p>
    <w:p w14:paraId="5ABC81A8" w14:textId="14EDC35E" w:rsidR="00B1571E" w:rsidRDefault="00DD495F" w:rsidP="00B1571E">
      <w:pPr>
        <w:pStyle w:val="Nagwek1"/>
        <w:rPr>
          <w:rFonts w:asciiTheme="minorHAnsi" w:eastAsiaTheme="minorEastAsia" w:hAnsiTheme="minorHAnsi" w:cstheme="minorBidi"/>
          <w:noProof/>
          <w:lang w:val="pl-PL"/>
        </w:rPr>
      </w:pPr>
      <w:bookmarkStart w:id="6" w:name="_Toc135764148"/>
      <w:r>
        <w:rPr>
          <w:rFonts w:asciiTheme="minorHAnsi" w:eastAsiaTheme="minorEastAsia" w:hAnsiTheme="minorHAnsi" w:cstheme="minorBidi"/>
          <w:noProof/>
          <w:lang w:val="pl-PL"/>
        </w:rPr>
        <w:t>Opis modelu analitycznego</w:t>
      </w:r>
      <w:bookmarkEnd w:id="6"/>
    </w:p>
    <w:p w14:paraId="12A58267" w14:textId="61F3E497" w:rsidR="00DD495F" w:rsidRPr="00DD495F" w:rsidRDefault="00DD495F" w:rsidP="00DD495F">
      <w:pPr>
        <w:pStyle w:val="Nagwek2"/>
        <w:numPr>
          <w:ilvl w:val="1"/>
          <w:numId w:val="39"/>
        </w:numPr>
        <w:rPr>
          <w:rFonts w:asciiTheme="minorHAnsi" w:eastAsiaTheme="minorEastAsia" w:hAnsiTheme="minorHAnsi" w:cstheme="minorBidi"/>
          <w:noProof/>
          <w:lang w:val="pl-PL"/>
        </w:rPr>
      </w:pPr>
      <w:bookmarkStart w:id="7" w:name="_Toc135764149"/>
      <w:r>
        <w:rPr>
          <w:rFonts w:asciiTheme="minorHAnsi" w:eastAsiaTheme="minorEastAsia" w:hAnsiTheme="minorHAnsi" w:cstheme="minorBidi"/>
          <w:noProof/>
          <w:lang w:val="pl-PL"/>
        </w:rPr>
        <w:t>Opis ogólny (historyjka)</w:t>
      </w:r>
      <w:bookmarkEnd w:id="7"/>
    </w:p>
    <w:p w14:paraId="0CC6FEA0" w14:textId="77777777" w:rsidR="00B1571E" w:rsidRPr="00B1571E" w:rsidRDefault="00B1571E" w:rsidP="00B1571E">
      <w:pPr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 xml:space="preserve">Firma żywieniowo-fitnessowi określiła swoje wstępne wymagania odnoszące się do systemu informatycznego, który pomógłby w usprawnieniu treningu, dobrych nawyków żywieniowych lub diety. </w:t>
      </w:r>
    </w:p>
    <w:p w14:paraId="4922E584" w14:textId="77777777" w:rsidR="00B1571E" w:rsidRPr="00B1571E" w:rsidRDefault="00B1571E" w:rsidP="00B1571E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1.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 xml:space="preserve">W systemie powinny być przechowywane dane kontaktowe klientów (unikatowy indefikator użytkownika , Imię, Nazwisko, adres email, telefon (opcjonalny) później lista się zwiększy). Dodatkowy należy zapamiętać dane klientów premium który ma atrybuty od kiedy do kiedy. </w:t>
      </w:r>
    </w:p>
    <w:p w14:paraId="6467CA13" w14:textId="321527D4" w:rsidR="00AF2E06" w:rsidRDefault="00B1571E" w:rsidP="00C346CC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2.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W systemie powinny być przechowywane dane klientów. Każdy klient może mieć max 5 planów treningowych przypisanych do niego w danym momencie. Dla planu treningowego należy pamiętać: unikatowy indefikator planu, opis, zestaw ćwiczeń, stopień trudności (w skali 1-3, przy czym 1 oznacza najłatwiejsza), długość treningu, liczba powtórzeń ćwiczeń, liczba serii ćwiczeń, liczba dni trenujących w tygodniu.</w:t>
      </w:r>
    </w:p>
    <w:p w14:paraId="5B7E461D" w14:textId="77777777" w:rsidR="00C346CC" w:rsidRDefault="00C346CC" w:rsidP="00C346CC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68F152EE" w14:textId="77777777" w:rsidR="00C346CC" w:rsidRPr="00B1571E" w:rsidRDefault="00C346CC" w:rsidP="00C346CC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64EBF58" w14:textId="77777777" w:rsidR="00B1571E" w:rsidRPr="00B1571E" w:rsidRDefault="00B1571E" w:rsidP="00B1571E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3.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Plan treningowy zawiera minimum 4 ćwiczenia. W ćwiczeniach należy pamiętać: unikatowy indefikator ćwiczenia, opis ćwiczenia, zdjęcia (max zdjęć to na razie 10), opcjonalne filmik pokazujący jak wykonać, na jakie partii mięśni wpływa.</w:t>
      </w:r>
    </w:p>
    <w:p w14:paraId="511747C2" w14:textId="27D37DE7" w:rsidR="00F7485A" w:rsidRDefault="00B1571E" w:rsidP="00AF2E06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4.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 xml:space="preserve">Ćwiczenia dzielimy ze względu na rodzaj: ćwiczenia bez przyrządów, ćwiczenia z przyrządami należy zapamiętać potrzebny przyrząd (maszynę) do ćwiczeń. Przyrząd do </w:t>
      </w:r>
    </w:p>
    <w:p w14:paraId="260F677D" w14:textId="1CE9D183" w:rsidR="00B1571E" w:rsidRPr="00B1571E" w:rsidRDefault="00B1571E" w:rsidP="00F7485A">
      <w:pPr>
        <w:ind w:left="144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 xml:space="preserve">ćwiczeń powinien mieć swój unikatowy indefikator, nazwę. </w:t>
      </w:r>
    </w:p>
    <w:p w14:paraId="3801FC0E" w14:textId="77777777" w:rsidR="00B1571E" w:rsidRPr="00B1571E" w:rsidRDefault="00B1571E" w:rsidP="00B1571E">
      <w:pPr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5.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Każde ćwiczenie z przyrządem (maszyną) może posiadać dowolną ilość przyrządów.</w:t>
      </w:r>
    </w:p>
    <w:p w14:paraId="3F2F702A" w14:textId="77777777" w:rsidR="00B1571E" w:rsidRPr="00B1571E" w:rsidRDefault="00B1571E" w:rsidP="00B1571E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6.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 xml:space="preserve">W systemie powinny być przechowywane także dane o planach dietetycznych: unikatowy indefikator planu dietetycznego, nazwa, opis, ilość kalorii planu, zestaw dan. </w:t>
      </w:r>
    </w:p>
    <w:p w14:paraId="19EED540" w14:textId="77777777" w:rsidR="00B1571E" w:rsidRPr="00B1571E" w:rsidRDefault="00B1571E" w:rsidP="00B1571E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7.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 xml:space="preserve">Plan dietetyczny zawiera minimum 3 dania. W daniach należy pamiętać: unikatowy indefikator dania, opis dania, ilość kalorii dania. Także każde danie zawiera swój własny skład wartości odżywczych, który istnieje tylko do danego dania. </w:t>
      </w:r>
    </w:p>
    <w:p w14:paraId="7A77B17E" w14:textId="77777777" w:rsidR="00B1571E" w:rsidRPr="00B1571E" w:rsidRDefault="00B1571E" w:rsidP="00B1571E">
      <w:pPr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8.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Skład wartości odżywczych zawiera nazwa, opis składu</w:t>
      </w:r>
    </w:p>
    <w:p w14:paraId="5CE12648" w14:textId="77777777" w:rsidR="00B1571E" w:rsidRPr="00B1571E" w:rsidRDefault="00B1571E" w:rsidP="00B1571E">
      <w:pPr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9.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 xml:space="preserve">Każdy klient może mieć przypisany max jeden plan dietetyczny w danym momencie. </w:t>
      </w:r>
    </w:p>
    <w:p w14:paraId="44868D92" w14:textId="77777777" w:rsidR="00B1571E" w:rsidRPr="00B1571E" w:rsidRDefault="00B1571E" w:rsidP="00B1571E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10.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W systemie przechowywane będą także przepisy na zdrowe dania. Dla przepisów należy zapamiętać unikatowy indefikator przepisu, nazwe, składniki potrzebne do stworzenia, liste kroków, zdjęcia gotowego dania max 5 zdjec.</w:t>
      </w:r>
    </w:p>
    <w:p w14:paraId="78F1E5B7" w14:textId="77777777" w:rsidR="00B1571E" w:rsidRPr="00B1571E" w:rsidRDefault="00B1571E" w:rsidP="00B1571E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11.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Dla każdego klienta przydzielany jest jeden Motywator, który w tym momencie będzie tylko motywował klientów do ćwiczeń i zdrowego trybu życia (później będzie odpowiedzialny za więcej rzeczy zamieni się w AI coach). Motywator posiada swoje imię, pseudonim, lista haseł motywujących.</w:t>
      </w:r>
    </w:p>
    <w:p w14:paraId="730688DA" w14:textId="77777777" w:rsidR="00B1571E" w:rsidRPr="00B1571E" w:rsidRDefault="00B1571E" w:rsidP="00B1571E">
      <w:pPr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12.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W systemie jest przechowane kompendium wiedzy na temat żywienia i treningu.</w:t>
      </w:r>
    </w:p>
    <w:p w14:paraId="5CBCF846" w14:textId="77777777" w:rsidR="00B1571E" w:rsidRPr="00B1571E" w:rsidRDefault="00B1571E" w:rsidP="00B1571E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13.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W systemie znajduje się Moderator, który tworzy, usuwać, edytować plany treningowe i dietetyczne. Moderator powinien mieć unikatowy indefikator, pseudonim. Moderator może zarządzać wieloma planami dietetycznymi jak i także treningowymi.</w:t>
      </w:r>
    </w:p>
    <w:p w14:paraId="588D709E" w14:textId="77777777" w:rsidR="00B1571E" w:rsidRPr="00B1571E" w:rsidRDefault="00B1571E" w:rsidP="00B1571E">
      <w:pPr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14.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Moderator może zarządzać wieloma przepisami.</w:t>
      </w:r>
    </w:p>
    <w:p w14:paraId="45263969" w14:textId="77777777" w:rsidR="00B1571E" w:rsidRPr="00B1571E" w:rsidRDefault="00B1571E" w:rsidP="00B1571E">
      <w:pPr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15.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Moderator wstępnie ma możliwość:</w:t>
      </w:r>
    </w:p>
    <w:p w14:paraId="66754D14" w14:textId="77777777" w:rsidR="00B1571E" w:rsidRP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•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tworzyć plany trenigowe, dietetyczne lub przepisy</w:t>
      </w:r>
    </w:p>
    <w:p w14:paraId="3D1AF399" w14:textId="77777777" w:rsidR="00B1571E" w:rsidRP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•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usuwać plany trenigowe, dietetyczne lub przepisy</w:t>
      </w:r>
    </w:p>
    <w:p w14:paraId="4E000DAC" w14:textId="77777777" w:rsidR="00B1571E" w:rsidRP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•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edytować plany trenigowe, dietetyczne lub przepisy</w:t>
      </w:r>
    </w:p>
    <w:p w14:paraId="73195832" w14:textId="77777777" w:rsidR="00B1571E" w:rsidRPr="00B1571E" w:rsidRDefault="00B1571E" w:rsidP="00B1571E">
      <w:pPr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16.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 xml:space="preserve">System powinien umożliwiać klientowi realizacje następujących zadań: </w:t>
      </w:r>
    </w:p>
    <w:p w14:paraId="2E5978C4" w14:textId="77777777" w:rsidR="00B1571E" w:rsidRP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•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Wyświetlenie wszystkich planów treningowych,</w:t>
      </w:r>
    </w:p>
    <w:p w14:paraId="397AC1C2" w14:textId="77777777" w:rsidR="00B1571E" w:rsidRP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•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Wyświetlenie wszystkich planów dietetycznych,</w:t>
      </w:r>
    </w:p>
    <w:p w14:paraId="3567FF0D" w14:textId="77777777" w:rsidR="00B1571E" w:rsidRP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•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Przypisanie sobie planu treningowego lub/i dietetycznego,</w:t>
      </w:r>
    </w:p>
    <w:p w14:paraId="71B06BD0" w14:textId="77777777" w:rsidR="00B1571E" w:rsidRP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•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Wyświetlenie wszystkich przepisów</w:t>
      </w:r>
    </w:p>
    <w:p w14:paraId="7804D7DD" w14:textId="3DCAB2B9" w:rsid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•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Zrezygnowanie z planu treningowego lub/i dietetycznego</w:t>
      </w:r>
    </w:p>
    <w:p w14:paraId="1DA542EF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500185E" w14:textId="77777777" w:rsidR="00F7485A" w:rsidRDefault="00F7485A" w:rsidP="00DD495F">
      <w:pP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34D7BB9" w14:textId="77777777" w:rsidR="00DD495F" w:rsidRDefault="00DD495F" w:rsidP="00DD495F">
      <w:pP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CE6C810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0BD3DB24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35E0948E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0B43F7D4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63F46D41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B95A24B" w14:textId="77777777" w:rsidR="00AF2E06" w:rsidRDefault="00AF2E06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702A2EE5" w14:textId="77777777" w:rsidR="00F7485A" w:rsidRDefault="00F7485A" w:rsidP="00F7485A">
      <w:pP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49F7D942" w14:textId="77777777" w:rsidR="00C346CC" w:rsidRDefault="00C346CC" w:rsidP="00F7485A">
      <w:pP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3A6D4AF" w14:textId="77777777" w:rsidR="00F7485A" w:rsidRDefault="00F7485A" w:rsidP="00F7485A">
      <w:pPr>
        <w:pStyle w:val="Nagwek2"/>
        <w:rPr>
          <w:rFonts w:asciiTheme="minorHAnsi" w:eastAsiaTheme="minorEastAsia" w:hAnsiTheme="minorHAnsi" w:cstheme="minorBidi"/>
          <w:noProof/>
          <w:lang w:val="pl-PL"/>
        </w:rPr>
      </w:pPr>
      <w:bookmarkStart w:id="8" w:name="_Toc135764150"/>
      <w:r>
        <w:rPr>
          <w:rFonts w:asciiTheme="minorHAnsi" w:eastAsiaTheme="minorEastAsia" w:hAnsiTheme="minorHAnsi" w:cstheme="minorBidi"/>
          <w:noProof/>
          <w:lang w:val="pl-PL"/>
        </w:rPr>
        <w:t>Diagram klas analityczny</w:t>
      </w:r>
      <w:bookmarkEnd w:id="8"/>
    </w:p>
    <w:p w14:paraId="523A07AD" w14:textId="77777777" w:rsidR="00F7485A" w:rsidRDefault="00F7485A" w:rsidP="00F7485A">
      <w:pPr>
        <w:rPr>
          <w:rFonts w:eastAsiaTheme="minorEastAsia"/>
          <w:lang w:val="pl-PL"/>
        </w:rPr>
      </w:pPr>
      <w:r>
        <w:rPr>
          <w:rFonts w:eastAsiaTheme="minorEastAsia"/>
          <w:noProof/>
          <w:lang w:val="pl-PL"/>
        </w:rPr>
        <w:drawing>
          <wp:anchor distT="0" distB="0" distL="114300" distR="114300" simplePos="0" relativeHeight="251660288" behindDoc="1" locked="0" layoutInCell="1" allowOverlap="1" wp14:anchorId="2211F540" wp14:editId="25FA6C8C">
            <wp:simplePos x="0" y="0"/>
            <wp:positionH relativeFrom="margin">
              <wp:posOffset>-725805</wp:posOffset>
            </wp:positionH>
            <wp:positionV relativeFrom="paragraph">
              <wp:posOffset>156845</wp:posOffset>
            </wp:positionV>
            <wp:extent cx="7333615" cy="6355080"/>
            <wp:effectExtent l="0" t="0" r="635" b="7620"/>
            <wp:wrapNone/>
            <wp:docPr id="94233404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3615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56A57" w14:textId="77777777" w:rsidR="00F7485A" w:rsidRDefault="00F7485A" w:rsidP="00F7485A">
      <w:pPr>
        <w:rPr>
          <w:rFonts w:eastAsiaTheme="minorEastAsia"/>
          <w:lang w:val="pl-PL"/>
        </w:rPr>
      </w:pPr>
    </w:p>
    <w:p w14:paraId="5D0D540F" w14:textId="77777777" w:rsidR="00F7485A" w:rsidRDefault="00F7485A" w:rsidP="00F7485A">
      <w:pPr>
        <w:rPr>
          <w:rFonts w:eastAsiaTheme="minorEastAsia"/>
          <w:lang w:val="pl-PL"/>
        </w:rPr>
      </w:pPr>
    </w:p>
    <w:p w14:paraId="635EB616" w14:textId="77777777" w:rsidR="00F7485A" w:rsidRDefault="00F7485A" w:rsidP="00F7485A">
      <w:pPr>
        <w:rPr>
          <w:rFonts w:eastAsiaTheme="minorEastAsia"/>
          <w:lang w:val="pl-PL"/>
        </w:rPr>
      </w:pPr>
    </w:p>
    <w:p w14:paraId="437C66BF" w14:textId="77777777" w:rsidR="00F7485A" w:rsidRDefault="00F7485A" w:rsidP="00F7485A">
      <w:pPr>
        <w:rPr>
          <w:rFonts w:eastAsiaTheme="minorEastAsia"/>
          <w:lang w:val="pl-PL"/>
        </w:rPr>
      </w:pPr>
    </w:p>
    <w:p w14:paraId="167E97CA" w14:textId="77777777" w:rsidR="00F7485A" w:rsidRDefault="00F7485A" w:rsidP="00F7485A">
      <w:pPr>
        <w:rPr>
          <w:rFonts w:eastAsiaTheme="minorEastAsia"/>
          <w:lang w:val="pl-PL"/>
        </w:rPr>
      </w:pPr>
    </w:p>
    <w:p w14:paraId="1191D12A" w14:textId="77777777" w:rsidR="00F7485A" w:rsidRDefault="00F7485A" w:rsidP="00F7485A">
      <w:pPr>
        <w:rPr>
          <w:rFonts w:eastAsiaTheme="minorEastAsia"/>
          <w:lang w:val="pl-PL"/>
        </w:rPr>
      </w:pPr>
    </w:p>
    <w:p w14:paraId="740B9F9A" w14:textId="77777777" w:rsid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63A5913C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9072781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67DC8AAA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3CFDB763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03A374B0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6C8617C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0612E28A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13DFDEC2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05477DD2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C6FD884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12DD1D91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63F4800B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40A1EA6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1586680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63DC7BE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621AAB20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13FE64C4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06EA1B8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7C6FEBAF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11A694D4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83D6300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65F01B48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6BDE2DC9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717874E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ECD9F44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2F7F7C2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05DA0282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01593B6F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FE582F4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3DDE5BC1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3894411B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78E15EE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3BA9E26B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3D82F48E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7D1314A0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135BB187" w14:textId="77777777" w:rsidR="00F7485A" w:rsidRDefault="00F7485A" w:rsidP="00DD495F">
      <w:pP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4F34DEC2" w14:textId="1F826D32" w:rsidR="008D18AE" w:rsidRPr="00385490" w:rsidRDefault="5E80BCCD" w:rsidP="53C00253">
      <w:pPr>
        <w:pStyle w:val="Nagwek2"/>
        <w:rPr>
          <w:rFonts w:asciiTheme="minorHAnsi" w:eastAsiaTheme="minorEastAsia" w:hAnsiTheme="minorHAnsi" w:cstheme="minorBidi"/>
          <w:noProof/>
          <w:lang w:val="pl-PL"/>
        </w:rPr>
      </w:pPr>
      <w:bookmarkStart w:id="9" w:name="_Toc88026541"/>
      <w:bookmarkStart w:id="10" w:name="_Toc135764151"/>
      <w:r w:rsidRPr="53C00253">
        <w:rPr>
          <w:rFonts w:asciiTheme="minorHAnsi" w:eastAsiaTheme="minorEastAsia" w:hAnsiTheme="minorHAnsi" w:cstheme="minorBidi"/>
          <w:noProof/>
          <w:lang w:val="pl-PL"/>
        </w:rPr>
        <w:lastRenderedPageBreak/>
        <w:t>Diagram przypadków użycia - wnioski</w:t>
      </w:r>
      <w:bookmarkEnd w:id="9"/>
      <w:bookmarkEnd w:id="10"/>
    </w:p>
    <w:p w14:paraId="3CF46139" w14:textId="543C19DD" w:rsidR="5F9D5F5F" w:rsidRDefault="5F9D5F5F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130889E" w14:textId="18A48D1B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FFFFF"/>
          <w:lang w:val="pl-PL"/>
        </w:rPr>
        <w:t xml:space="preserve">Przedstawiony poniżej diagram przypadków użycia prezentuje opis podanego systemu. </w:t>
      </w:r>
      <w:r>
        <w:rPr>
          <w:rStyle w:val="normaltextrun"/>
          <w:rFonts w:ascii="Calibri" w:hAnsi="Calibri" w:cs="Calibri"/>
          <w:color w:val="000000"/>
          <w:sz w:val="22"/>
          <w:szCs w:val="22"/>
          <w:bdr w:val="none" w:sz="0" w:space="0" w:color="auto" w:frame="1"/>
          <w:lang w:val="pl-PL"/>
        </w:rPr>
        <w:t>W diagramie są zawarte najważniejsze funkcjonalności systemu dla użytkowników oraz wyróżnieni zostali najważniejsi aktorzy systemu. Aktor Gość jest to osoba niezalogowana, która może utworzyć konto w systemie i także się zalogować do niego. Gość po zalogowaniu staje się użytkownikiem czyli osoba zalogowana o danych uprawnieniach i rolach. Użytkownika możemy podzielić na danych aktorów:  Klient, Moderator, Administrator, Redaktor kompendium i Motywatora. Aktor klient posiada funkcjonalność do wyświetlania wszystkich planów i przepisów i także śledzenie ich lub anulowanie śledzenia. Administrator wraz z Moderatorem zarządzają planami i przepisy w systemu (dodawanie, edytowanie i usuwanie). Redaktor kompendium edytuje kompendium wiedzy. Motywator wysyła motywacyjne wiadomości do użytkowników (klientów).</w:t>
      </w:r>
      <w:r w:rsidR="00F7485A">
        <w:rPr>
          <w:rStyle w:val="normaltextrun"/>
          <w:rFonts w:ascii="Calibri" w:hAnsi="Calibri" w:cs="Calibri"/>
          <w:color w:val="000000"/>
          <w:sz w:val="22"/>
          <w:szCs w:val="22"/>
          <w:bdr w:val="none" w:sz="0" w:space="0" w:color="auto" w:frame="1"/>
          <w:lang w:val="pl-PL"/>
        </w:rPr>
        <w:t xml:space="preserve"> Administrator posiada także funkcjonalność blokowania użytkowników i testowanie błędów na stronie. W systemie są także dwa aktorzy czasowi: raz dziennie i raz na miesiąc. Aktor Raz dziennie jest odpowiedzialny za wykonywanie kopii zapasowej bazy danych. Drugi aktor czasowy raz na miesiąc tworzy raport z liczby klientów przypisany do danych planów treningowych lub żywieniowych.</w:t>
      </w:r>
    </w:p>
    <w:p w14:paraId="58066BDC" w14:textId="6B4F4801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AA59C8D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4DFEDDE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8E86D11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6D65F0C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4976090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C30878C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24BE0C1D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8C8B6D6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0EA84037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08E26FC5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37B94F96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3655D842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03DCEA4B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360CC7C3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0E2BC39D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446C5DEF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21E8ECF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7CF1398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669F32D7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8347417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2068F35E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29B72DF6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6A73F44A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40B42052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95D33F3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CB7DF71" w14:textId="5EB4C224" w:rsidR="00E15FE0" w:rsidRPr="00385490" w:rsidRDefault="00E15FE0" w:rsidP="00E15FE0">
      <w:pPr>
        <w:pStyle w:val="Nagwek2"/>
        <w:rPr>
          <w:rFonts w:asciiTheme="minorHAnsi" w:eastAsiaTheme="minorEastAsia" w:hAnsiTheme="minorHAnsi" w:cstheme="minorBidi"/>
          <w:noProof/>
          <w:lang w:val="pl-PL"/>
        </w:rPr>
      </w:pPr>
      <w:bookmarkStart w:id="11" w:name="_Toc135764152"/>
      <w: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  <w:lastRenderedPageBreak/>
        <w:drawing>
          <wp:anchor distT="0" distB="0" distL="114300" distR="114300" simplePos="0" relativeHeight="251658240" behindDoc="1" locked="0" layoutInCell="1" allowOverlap="1" wp14:anchorId="43815A68" wp14:editId="37A0F5EF">
            <wp:simplePos x="0" y="0"/>
            <wp:positionH relativeFrom="margin">
              <wp:posOffset>-312419</wp:posOffset>
            </wp:positionH>
            <wp:positionV relativeFrom="paragraph">
              <wp:posOffset>227966</wp:posOffset>
            </wp:positionV>
            <wp:extent cx="6355080" cy="7823518"/>
            <wp:effectExtent l="0" t="0" r="7620" b="6350"/>
            <wp:wrapNone/>
            <wp:docPr id="16514196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007" cy="782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53C00253">
        <w:rPr>
          <w:rFonts w:asciiTheme="minorHAnsi" w:eastAsiaTheme="minorEastAsia" w:hAnsiTheme="minorHAnsi" w:cstheme="minorBidi"/>
          <w:noProof/>
          <w:lang w:val="pl-PL"/>
        </w:rPr>
        <w:t>Diagram przypadków użycia</w:t>
      </w:r>
      <w:bookmarkEnd w:id="11"/>
    </w:p>
    <w:p w14:paraId="3BCF6CD0" w14:textId="0E29A3B1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3781D64" w14:textId="7B1F674B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603DD3A" w14:textId="3558399B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26A2B201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C9F4DF4" w14:textId="1715BE6B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86AE67C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4DD9D48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349CDD3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2557437F" w14:textId="13BE641C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66FA7C1C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472C3B02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08ED094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2D789A5D" w14:textId="5AFFCB02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0AE5F96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657C4E39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45197C97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2E2D33F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38F6B46A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600713A4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53E3317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4129BDD2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0A6F80A2" w14:textId="6B2D14BA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559D516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383FD4E2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E319286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A08FF79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2543E6CF" w14:textId="006ABA14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76FEA3F" w14:textId="4337F60F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40DDCADD" w14:textId="4F6E2479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0E430BF6" w14:textId="14295805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808ED0F" w14:textId="23F841F2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AF69C92" w14:textId="07292031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00BE65B2" w14:textId="08AEB24C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33DF1C6" w14:textId="5714A090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30F6799A" w14:textId="1C8E1F1C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82F7981" w14:textId="62AF701B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24F4832" w14:textId="77777777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CEA52FE" w14:textId="57B29F9E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0E0F408" w14:textId="77777777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25428766" w14:textId="01E19FAC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350D8D65" w14:textId="77777777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8310B69" w14:textId="77777777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0EEF84BF" w14:textId="0F45CE3D" w:rsidR="53C00253" w:rsidRDefault="53C00253" w:rsidP="53C00253">
      <w:pPr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  <w:lang w:val="pl-PL"/>
        </w:rPr>
      </w:pPr>
    </w:p>
    <w:p w14:paraId="32D784CB" w14:textId="5B7CD81D" w:rsidR="00E15FE0" w:rsidRDefault="00E15FE0" w:rsidP="53C00253">
      <w:pPr>
        <w:pStyle w:val="Nagwek2"/>
        <w:rPr>
          <w:rFonts w:asciiTheme="minorHAnsi" w:eastAsiaTheme="minorEastAsia" w:hAnsiTheme="minorHAnsi" w:cstheme="minorBidi"/>
          <w:noProof/>
          <w:lang w:val="pl-PL"/>
        </w:rPr>
      </w:pPr>
      <w:bookmarkStart w:id="12" w:name="_Toc135764153"/>
      <w:r>
        <w:rPr>
          <w:rFonts w:asciiTheme="minorHAnsi" w:eastAsiaTheme="minorEastAsia" w:hAnsiTheme="minorHAnsi" w:cstheme="minorBidi"/>
          <w:noProof/>
          <w:lang w:val="pl-PL"/>
        </w:rPr>
        <w:lastRenderedPageBreak/>
        <w:t>Scenariusz przypadków użycia</w:t>
      </w:r>
      <w:bookmarkEnd w:id="12"/>
    </w:p>
    <w:p w14:paraId="5ADD3A1F" w14:textId="1AD2A02E" w:rsidR="00290154" w:rsidRPr="00035627" w:rsidRDefault="00290154" w:rsidP="00290154">
      <w:pPr>
        <w:pStyle w:val="Nagwek3"/>
        <w:rPr>
          <w:rFonts w:asciiTheme="minorHAnsi" w:hAnsiTheme="minorHAnsi" w:cstheme="minorHAnsi"/>
          <w:lang w:val="pl-PL"/>
        </w:rPr>
      </w:pPr>
      <w:r w:rsidRPr="00035627">
        <w:rPr>
          <w:rFonts w:asciiTheme="minorHAnsi" w:hAnsiTheme="minorHAnsi" w:cstheme="minorHAnsi"/>
          <w:lang w:val="pl-PL"/>
        </w:rPr>
        <w:t xml:space="preserve"> </w:t>
      </w:r>
      <w:bookmarkStart w:id="13" w:name="_Toc135764154"/>
      <w:r w:rsidRPr="00035627">
        <w:rPr>
          <w:rFonts w:asciiTheme="minorHAnsi" w:hAnsiTheme="minorHAnsi" w:cstheme="minorHAnsi"/>
          <w:lang w:val="pl-PL"/>
        </w:rPr>
        <w:t>[CT-1] Stwórz plan treningowy lub dietetyczny lub przepis</w:t>
      </w:r>
      <w:bookmarkEnd w:id="13"/>
    </w:p>
    <w:p w14:paraId="14CDB3EC" w14:textId="70E34BBB" w:rsidR="00290154" w:rsidRPr="00035627" w:rsidRDefault="00290154" w:rsidP="00290154">
      <w:pPr>
        <w:pStyle w:val="Nagwek3"/>
        <w:rPr>
          <w:rFonts w:asciiTheme="minorHAnsi" w:hAnsiTheme="minorHAnsi" w:cstheme="minorHAnsi"/>
          <w:lang w:val="pl-PL"/>
        </w:rPr>
      </w:pPr>
      <w:bookmarkStart w:id="14" w:name="_Toc135764155"/>
      <w:r w:rsidRPr="00035627">
        <w:rPr>
          <w:rFonts w:asciiTheme="minorHAnsi" w:hAnsiTheme="minorHAnsi" w:cstheme="minorHAnsi"/>
          <w:lang w:val="pl-PL"/>
        </w:rPr>
        <w:t>Aktorzy</w:t>
      </w:r>
      <w:bookmarkEnd w:id="14"/>
    </w:p>
    <w:tbl>
      <w:tblPr>
        <w:tblW w:w="8640" w:type="dxa"/>
        <w:tblInd w:w="610" w:type="dxa"/>
        <w:tblLayout w:type="fixed"/>
        <w:tblLook w:val="0000" w:firstRow="0" w:lastRow="0" w:firstColumn="0" w:lastColumn="0" w:noHBand="0" w:noVBand="0"/>
      </w:tblPr>
      <w:tblGrid>
        <w:gridCol w:w="720"/>
        <w:gridCol w:w="7920"/>
      </w:tblGrid>
      <w:tr w:rsidR="00035627" w:rsidRPr="00C346CC" w14:paraId="62C06521" w14:textId="77777777" w:rsidTr="00810D02">
        <w:trPr>
          <w:trHeight w:val="236"/>
        </w:trPr>
        <w:tc>
          <w:tcPr>
            <w:tcW w:w="720" w:type="dxa"/>
            <w:shd w:val="clear" w:color="auto" w:fill="auto"/>
            <w:noWrap/>
          </w:tcPr>
          <w:p w14:paraId="327C16F0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/>
              </w:rPr>
            </w:pPr>
            <w:r w:rsidRPr="00035627">
              <w:rPr>
                <w:rFonts w:asciiTheme="minorHAnsi" w:hAnsiTheme="minorHAnsi" w:cstheme="minorHAnsi"/>
                <w:i/>
              </w:rPr>
              <w:t>1.</w:t>
            </w:r>
          </w:p>
        </w:tc>
        <w:tc>
          <w:tcPr>
            <w:tcW w:w="7920" w:type="dxa"/>
            <w:shd w:val="clear" w:color="auto" w:fill="auto"/>
          </w:tcPr>
          <w:p w14:paraId="5D88C37C" w14:textId="5C1DB8FA" w:rsidR="00290154" w:rsidRPr="00035627" w:rsidRDefault="00290154" w:rsidP="00810D02">
            <w:pPr>
              <w:spacing w:line="240" w:lineRule="auto"/>
              <w:rPr>
                <w:rFonts w:asciiTheme="minorHAnsi" w:hAnsiTheme="minorHAnsi" w:cstheme="minorHAnsi"/>
                <w:i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Moderator</w:t>
            </w:r>
            <w:r w:rsidRPr="00035627">
              <w:rPr>
                <w:rFonts w:asciiTheme="minorHAnsi" w:hAnsiTheme="minorHAnsi" w:cstheme="minorHAnsi"/>
                <w:i/>
                <w:lang w:val="pl-PL"/>
              </w:rPr>
              <w:t xml:space="preserve">, Stwórz plan treningowy lub </w:t>
            </w:r>
            <w:r w:rsidRPr="00035627">
              <w:rPr>
                <w:rFonts w:asciiTheme="minorHAnsi" w:hAnsiTheme="minorHAnsi" w:cstheme="minorHAnsi"/>
                <w:iCs/>
                <w:lang w:val="pl-PL"/>
              </w:rPr>
              <w:t>dietetyczny</w:t>
            </w:r>
          </w:p>
        </w:tc>
      </w:tr>
    </w:tbl>
    <w:p w14:paraId="09F49136" w14:textId="77777777" w:rsidR="00290154" w:rsidRPr="00035627" w:rsidRDefault="00290154" w:rsidP="00290154">
      <w:pPr>
        <w:pStyle w:val="Nagwek3"/>
        <w:rPr>
          <w:rFonts w:asciiTheme="minorHAnsi" w:hAnsiTheme="minorHAnsi" w:cstheme="minorHAnsi"/>
          <w:lang w:val="pl-PL"/>
        </w:rPr>
      </w:pPr>
      <w:bookmarkStart w:id="15" w:name="_Toc135764156"/>
      <w:r w:rsidRPr="00035627">
        <w:rPr>
          <w:rFonts w:asciiTheme="minorHAnsi" w:hAnsiTheme="minorHAnsi" w:cstheme="minorHAnsi"/>
          <w:lang w:val="pl-PL"/>
        </w:rPr>
        <w:t>Cel I kontekst</w:t>
      </w:r>
      <w:bookmarkEnd w:id="15"/>
    </w:p>
    <w:p w14:paraId="06737F84" w14:textId="7B4E3BBA" w:rsidR="00290154" w:rsidRPr="00035627" w:rsidRDefault="00290154" w:rsidP="00035627">
      <w:pPr>
        <w:ind w:left="720" w:firstLine="720"/>
        <w:jc w:val="both"/>
        <w:rPr>
          <w:rFonts w:asciiTheme="minorHAnsi" w:hAnsiTheme="minorHAnsi" w:cstheme="minorHAnsi"/>
          <w:iCs/>
          <w:lang w:val="pl-PL"/>
        </w:rPr>
      </w:pPr>
      <w:r w:rsidRPr="00035627">
        <w:rPr>
          <w:rFonts w:asciiTheme="minorHAnsi" w:hAnsiTheme="minorHAnsi" w:cstheme="minorHAnsi"/>
          <w:i/>
          <w:lang w:val="pl-PL"/>
        </w:rPr>
        <w:t>Osoba tworzy nowy plan treningowy lub dietetyczny</w:t>
      </w:r>
    </w:p>
    <w:p w14:paraId="17EF9597" w14:textId="77777777" w:rsidR="00290154" w:rsidRPr="00035627" w:rsidRDefault="00290154" w:rsidP="00290154">
      <w:pPr>
        <w:pStyle w:val="Nagwek3"/>
        <w:rPr>
          <w:rFonts w:asciiTheme="minorHAnsi" w:hAnsiTheme="minorHAnsi" w:cstheme="minorHAnsi"/>
          <w:lang w:val="pl-PL"/>
        </w:rPr>
      </w:pPr>
      <w:bookmarkStart w:id="16" w:name="_Toc135764157"/>
      <w:r w:rsidRPr="00035627">
        <w:rPr>
          <w:rFonts w:asciiTheme="minorHAnsi" w:hAnsiTheme="minorHAnsi" w:cstheme="minorHAnsi"/>
          <w:lang w:val="pl-PL"/>
        </w:rPr>
        <w:t>Zależności</w:t>
      </w:r>
      <w:bookmarkEnd w:id="16"/>
    </w:p>
    <w:p w14:paraId="5D4A82E4" w14:textId="77777777" w:rsidR="00290154" w:rsidRPr="00035627" w:rsidRDefault="00290154" w:rsidP="00290154">
      <w:pPr>
        <w:pStyle w:val="Nagwek4"/>
        <w:rPr>
          <w:rFonts w:asciiTheme="minorHAnsi" w:hAnsiTheme="minorHAnsi" w:cstheme="minorHAnsi"/>
          <w:iCs/>
          <w:lang w:val="pl-PL"/>
        </w:rPr>
      </w:pPr>
      <w:r w:rsidRPr="00035627">
        <w:rPr>
          <w:rFonts w:asciiTheme="minorHAnsi" w:hAnsiTheme="minorHAnsi" w:cstheme="minorHAnsi"/>
          <w:iCs/>
          <w:lang w:val="pl-PL"/>
        </w:rPr>
        <w:t>Wymagane przypadki użycia</w:t>
      </w:r>
    </w:p>
    <w:p w14:paraId="0E8C5825" w14:textId="77777777" w:rsidR="00290154" w:rsidRPr="00035627" w:rsidRDefault="00290154" w:rsidP="00035627">
      <w:pPr>
        <w:ind w:left="720" w:firstLine="720"/>
        <w:rPr>
          <w:rFonts w:asciiTheme="minorHAnsi" w:hAnsiTheme="minorHAnsi" w:cstheme="minorHAnsi"/>
          <w:iCs/>
          <w:lang w:val="pl-PL"/>
        </w:rPr>
      </w:pPr>
      <w:r w:rsidRPr="00035627">
        <w:rPr>
          <w:rFonts w:asciiTheme="minorHAnsi" w:hAnsiTheme="minorHAnsi" w:cstheme="minorHAnsi"/>
          <w:iCs/>
          <w:lang w:val="pl-PL"/>
        </w:rPr>
        <w:t>Podłącz danie lub ćwiczenie do planu</w:t>
      </w:r>
    </w:p>
    <w:p w14:paraId="391E4BD3" w14:textId="77777777" w:rsidR="00290154" w:rsidRPr="00035627" w:rsidRDefault="00290154" w:rsidP="00290154">
      <w:pPr>
        <w:pStyle w:val="Nagwek4"/>
        <w:rPr>
          <w:rFonts w:asciiTheme="minorHAnsi" w:hAnsiTheme="minorHAnsi" w:cstheme="minorHAnsi"/>
          <w:iCs/>
          <w:lang w:val="pl-PL"/>
        </w:rPr>
      </w:pPr>
      <w:r w:rsidRPr="00035627">
        <w:rPr>
          <w:rFonts w:asciiTheme="minorHAnsi" w:hAnsiTheme="minorHAnsi" w:cstheme="minorHAnsi"/>
          <w:iCs/>
          <w:lang w:val="pl-PL"/>
        </w:rPr>
        <w:t>Opcjonalne przypadki użycia</w:t>
      </w:r>
    </w:p>
    <w:p w14:paraId="5A4FA2F6" w14:textId="77777777" w:rsidR="00290154" w:rsidRPr="00035627" w:rsidRDefault="00290154" w:rsidP="00035627">
      <w:pPr>
        <w:ind w:firstLine="720"/>
        <w:rPr>
          <w:rFonts w:asciiTheme="minorHAnsi" w:hAnsiTheme="minorHAnsi" w:cstheme="minorHAnsi"/>
          <w:iCs/>
        </w:rPr>
      </w:pPr>
      <w:proofErr w:type="spellStart"/>
      <w:r w:rsidRPr="00035627">
        <w:rPr>
          <w:rFonts w:asciiTheme="minorHAnsi" w:hAnsiTheme="minorHAnsi" w:cstheme="minorHAnsi"/>
          <w:iCs/>
        </w:rPr>
        <w:t>Brak</w:t>
      </w:r>
      <w:proofErr w:type="spellEnd"/>
      <w:r w:rsidRPr="00035627">
        <w:rPr>
          <w:rFonts w:asciiTheme="minorHAnsi" w:hAnsiTheme="minorHAnsi" w:cstheme="minorHAnsi"/>
          <w:iCs/>
        </w:rPr>
        <w:t>.</w:t>
      </w:r>
    </w:p>
    <w:p w14:paraId="3C2B91E2" w14:textId="77777777" w:rsidR="00290154" w:rsidRPr="00035627" w:rsidRDefault="00290154" w:rsidP="00290154">
      <w:pPr>
        <w:pStyle w:val="Nagwek3"/>
        <w:rPr>
          <w:rFonts w:asciiTheme="minorHAnsi" w:hAnsiTheme="minorHAnsi" w:cstheme="minorHAnsi"/>
          <w:i w:val="0"/>
          <w:iCs/>
          <w:lang w:val="pl-PL"/>
        </w:rPr>
      </w:pPr>
      <w:bookmarkStart w:id="17" w:name="_Toc135764158"/>
      <w:r w:rsidRPr="00035627">
        <w:rPr>
          <w:rFonts w:asciiTheme="minorHAnsi" w:hAnsiTheme="minorHAnsi" w:cstheme="minorHAnsi"/>
          <w:i w:val="0"/>
          <w:iCs/>
          <w:lang w:val="pl-PL"/>
        </w:rPr>
        <w:t>Założenia i warunki początkowe</w:t>
      </w:r>
      <w:bookmarkEnd w:id="17"/>
    </w:p>
    <w:p w14:paraId="6E884EC2" w14:textId="307B7F12" w:rsidR="00290154" w:rsidRPr="00035627" w:rsidRDefault="00290154" w:rsidP="00290154">
      <w:pPr>
        <w:pStyle w:val="Akapitzlist"/>
        <w:widowControl/>
        <w:numPr>
          <w:ilvl w:val="0"/>
          <w:numId w:val="37"/>
        </w:numPr>
        <w:spacing w:line="259" w:lineRule="auto"/>
        <w:rPr>
          <w:rFonts w:asciiTheme="minorHAnsi" w:hAnsiTheme="minorHAnsi" w:cstheme="minorHAnsi"/>
          <w:iCs/>
          <w:lang w:val="pl-PL"/>
        </w:rPr>
      </w:pPr>
      <w:r w:rsidRPr="00035627">
        <w:rPr>
          <w:rFonts w:asciiTheme="minorHAnsi" w:hAnsiTheme="minorHAnsi" w:cstheme="minorHAnsi"/>
          <w:iCs/>
          <w:lang w:val="pl-PL"/>
        </w:rPr>
        <w:t>Czy osoba jest uprawniona do utworzenia nowego planu</w:t>
      </w:r>
      <w:r w:rsidR="00035627">
        <w:rPr>
          <w:rFonts w:asciiTheme="minorHAnsi" w:hAnsiTheme="minorHAnsi" w:cstheme="minorHAnsi"/>
          <w:iCs/>
          <w:lang w:val="pl-PL"/>
        </w:rPr>
        <w:t xml:space="preserve"> dietetycznego lub treningowego,</w:t>
      </w:r>
    </w:p>
    <w:p w14:paraId="7E426980" w14:textId="77777777" w:rsidR="00290154" w:rsidRPr="00035627" w:rsidRDefault="00290154" w:rsidP="00290154">
      <w:pPr>
        <w:pStyle w:val="Nagwek3"/>
        <w:rPr>
          <w:rFonts w:asciiTheme="minorHAnsi" w:hAnsiTheme="minorHAnsi" w:cstheme="minorHAnsi"/>
          <w:i w:val="0"/>
          <w:iCs/>
          <w:lang w:val="pl-PL"/>
        </w:rPr>
      </w:pPr>
      <w:bookmarkStart w:id="18" w:name="_Toc135764159"/>
      <w:r w:rsidRPr="00035627">
        <w:rPr>
          <w:rFonts w:asciiTheme="minorHAnsi" w:hAnsiTheme="minorHAnsi" w:cstheme="minorHAnsi"/>
          <w:i w:val="0"/>
          <w:iCs/>
          <w:lang w:val="pl-PL"/>
        </w:rPr>
        <w:t>Inicjujące zdarzenie biznesowe</w:t>
      </w:r>
      <w:bookmarkEnd w:id="18"/>
    </w:p>
    <w:p w14:paraId="54D64B9C" w14:textId="77777777" w:rsidR="00290154" w:rsidRPr="00035627" w:rsidRDefault="00290154" w:rsidP="00035627">
      <w:pPr>
        <w:ind w:firstLine="720"/>
        <w:rPr>
          <w:rFonts w:asciiTheme="minorHAnsi" w:hAnsiTheme="minorHAnsi" w:cstheme="minorHAnsi"/>
          <w:iCs/>
        </w:rPr>
      </w:pPr>
      <w:proofErr w:type="spellStart"/>
      <w:r w:rsidRPr="00035627">
        <w:rPr>
          <w:rFonts w:asciiTheme="minorHAnsi" w:hAnsiTheme="minorHAnsi" w:cstheme="minorHAnsi"/>
          <w:iCs/>
        </w:rPr>
        <w:t>Brak</w:t>
      </w:r>
      <w:proofErr w:type="spellEnd"/>
      <w:r w:rsidRPr="00035627">
        <w:rPr>
          <w:rFonts w:asciiTheme="minorHAnsi" w:hAnsiTheme="minorHAnsi" w:cstheme="minorHAnsi"/>
          <w:iCs/>
        </w:rPr>
        <w:t>.</w:t>
      </w:r>
    </w:p>
    <w:p w14:paraId="3C1F801B" w14:textId="77777777" w:rsidR="00290154" w:rsidRPr="00035627" w:rsidRDefault="00290154" w:rsidP="00290154">
      <w:pPr>
        <w:pStyle w:val="Nagwek3"/>
        <w:rPr>
          <w:rFonts w:asciiTheme="minorHAnsi" w:hAnsiTheme="minorHAnsi" w:cstheme="minorHAnsi"/>
          <w:i w:val="0"/>
          <w:iCs/>
          <w:lang w:val="pl-PL"/>
        </w:rPr>
      </w:pPr>
      <w:bookmarkStart w:id="19" w:name="_Toc135764160"/>
      <w:r w:rsidRPr="00035627">
        <w:rPr>
          <w:rFonts w:asciiTheme="minorHAnsi" w:hAnsiTheme="minorHAnsi" w:cstheme="minorHAnsi"/>
          <w:i w:val="0"/>
          <w:iCs/>
          <w:lang w:val="pl-PL"/>
        </w:rPr>
        <w:t>Przebieg podstawowy</w:t>
      </w:r>
      <w:bookmarkEnd w:id="19"/>
    </w:p>
    <w:tbl>
      <w:tblPr>
        <w:tblW w:w="8640" w:type="dxa"/>
        <w:tblInd w:w="610" w:type="dxa"/>
        <w:tblLayout w:type="fixed"/>
        <w:tblLook w:val="0000" w:firstRow="0" w:lastRow="0" w:firstColumn="0" w:lastColumn="0" w:noHBand="0" w:noVBand="0"/>
      </w:tblPr>
      <w:tblGrid>
        <w:gridCol w:w="720"/>
        <w:gridCol w:w="7920"/>
      </w:tblGrid>
      <w:tr w:rsidR="00035627" w:rsidRPr="00035627" w14:paraId="60ECA70C" w14:textId="77777777" w:rsidTr="00810D02">
        <w:trPr>
          <w:trHeight w:val="236"/>
        </w:trPr>
        <w:tc>
          <w:tcPr>
            <w:tcW w:w="720" w:type="dxa"/>
            <w:shd w:val="clear" w:color="auto" w:fill="auto"/>
            <w:noWrap/>
          </w:tcPr>
          <w:p w14:paraId="1F825CE2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1.</w:t>
            </w:r>
          </w:p>
        </w:tc>
        <w:tc>
          <w:tcPr>
            <w:tcW w:w="7920" w:type="dxa"/>
            <w:shd w:val="clear" w:color="auto" w:fill="auto"/>
          </w:tcPr>
          <w:p w14:paraId="6732121B" w14:textId="77777777" w:rsidR="00290154" w:rsidRPr="00035627" w:rsidRDefault="00290154" w:rsidP="00810D02">
            <w:pPr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Aktor uruchamia przypadek użycia „Stwórz plan treningowy lub dietetyczny” wybierając odpowiedni przycisk:</w:t>
            </w:r>
          </w:p>
          <w:p w14:paraId="06ED8502" w14:textId="77777777" w:rsidR="00290154" w:rsidRPr="00035627" w:rsidRDefault="00290154" w:rsidP="00290154">
            <w:pPr>
              <w:pStyle w:val="Akapitzlist"/>
              <w:widowControl/>
              <w:numPr>
                <w:ilvl w:val="0"/>
                <w:numId w:val="38"/>
              </w:numPr>
              <w:spacing w:line="259" w:lineRule="auto"/>
              <w:rPr>
                <w:rFonts w:asciiTheme="minorHAnsi" w:hAnsiTheme="minorHAnsi" w:cstheme="minorHAnsi"/>
                <w:iCs/>
              </w:rPr>
            </w:pPr>
            <w:proofErr w:type="spellStart"/>
            <w:r w:rsidRPr="00035627">
              <w:rPr>
                <w:rFonts w:asciiTheme="minorHAnsi" w:hAnsiTheme="minorHAnsi" w:cstheme="minorHAnsi"/>
                <w:iCs/>
              </w:rPr>
              <w:t>Stwórz</w:t>
            </w:r>
            <w:proofErr w:type="spellEnd"/>
            <w:r w:rsidRPr="00035627">
              <w:rPr>
                <w:rFonts w:asciiTheme="minorHAnsi" w:hAnsiTheme="minorHAnsi" w:cstheme="minorHAnsi"/>
                <w:iCs/>
              </w:rPr>
              <w:t xml:space="preserve"> plan </w:t>
            </w:r>
            <w:proofErr w:type="spellStart"/>
            <w:r w:rsidRPr="00035627">
              <w:rPr>
                <w:rFonts w:asciiTheme="minorHAnsi" w:hAnsiTheme="minorHAnsi" w:cstheme="minorHAnsi"/>
                <w:iCs/>
              </w:rPr>
              <w:t>treningowy</w:t>
            </w:r>
            <w:proofErr w:type="spellEnd"/>
            <w:r w:rsidRPr="00035627">
              <w:rPr>
                <w:rFonts w:asciiTheme="minorHAnsi" w:hAnsiTheme="minorHAnsi" w:cstheme="minorHAnsi"/>
                <w:iCs/>
              </w:rPr>
              <w:t>,</w:t>
            </w:r>
          </w:p>
          <w:p w14:paraId="6114401E" w14:textId="77777777" w:rsidR="00290154" w:rsidRPr="00035627" w:rsidRDefault="00290154" w:rsidP="00290154">
            <w:pPr>
              <w:pStyle w:val="Akapitzlist"/>
              <w:widowControl/>
              <w:numPr>
                <w:ilvl w:val="0"/>
                <w:numId w:val="38"/>
              </w:numPr>
              <w:spacing w:line="259" w:lineRule="auto"/>
              <w:rPr>
                <w:rFonts w:asciiTheme="minorHAnsi" w:hAnsiTheme="minorHAnsi" w:cstheme="minorHAnsi"/>
                <w:iCs/>
              </w:rPr>
            </w:pPr>
            <w:proofErr w:type="spellStart"/>
            <w:r w:rsidRPr="00035627">
              <w:rPr>
                <w:rFonts w:asciiTheme="minorHAnsi" w:hAnsiTheme="minorHAnsi" w:cstheme="minorHAnsi"/>
                <w:iCs/>
              </w:rPr>
              <w:t>Stwórz</w:t>
            </w:r>
            <w:proofErr w:type="spellEnd"/>
            <w:r w:rsidRPr="00035627">
              <w:rPr>
                <w:rFonts w:asciiTheme="minorHAnsi" w:hAnsiTheme="minorHAnsi" w:cstheme="minorHAnsi"/>
                <w:iCs/>
              </w:rPr>
              <w:t xml:space="preserve"> plan </w:t>
            </w:r>
            <w:proofErr w:type="spellStart"/>
            <w:r w:rsidRPr="00035627">
              <w:rPr>
                <w:rFonts w:asciiTheme="minorHAnsi" w:hAnsiTheme="minorHAnsi" w:cstheme="minorHAnsi"/>
                <w:iCs/>
              </w:rPr>
              <w:t>dietetyczny</w:t>
            </w:r>
            <w:proofErr w:type="spellEnd"/>
            <w:r w:rsidRPr="00035627">
              <w:rPr>
                <w:rFonts w:asciiTheme="minorHAnsi" w:hAnsiTheme="minorHAnsi" w:cstheme="minorHAnsi"/>
                <w:iCs/>
              </w:rPr>
              <w:t>,</w:t>
            </w:r>
          </w:p>
        </w:tc>
      </w:tr>
      <w:tr w:rsidR="00035627" w:rsidRPr="00C346CC" w14:paraId="47D6B605" w14:textId="77777777" w:rsidTr="00810D02">
        <w:trPr>
          <w:trHeight w:val="360"/>
        </w:trPr>
        <w:tc>
          <w:tcPr>
            <w:tcW w:w="720" w:type="dxa"/>
            <w:shd w:val="clear" w:color="auto" w:fill="auto"/>
            <w:noWrap/>
          </w:tcPr>
          <w:p w14:paraId="71D163A1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2.</w:t>
            </w:r>
          </w:p>
        </w:tc>
        <w:tc>
          <w:tcPr>
            <w:tcW w:w="7920" w:type="dxa"/>
            <w:shd w:val="clear" w:color="auto" w:fill="auto"/>
          </w:tcPr>
          <w:p w14:paraId="08E80364" w14:textId="77777777" w:rsidR="00290154" w:rsidRPr="00035627" w:rsidRDefault="00290154" w:rsidP="00810D02">
            <w:pPr>
              <w:jc w:val="both"/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System wyświetla formularz i prosi o wypełnienie informacji</w:t>
            </w:r>
          </w:p>
        </w:tc>
      </w:tr>
      <w:tr w:rsidR="00035627" w:rsidRPr="00C346CC" w14:paraId="29B3E035" w14:textId="77777777" w:rsidTr="00810D02">
        <w:trPr>
          <w:trHeight w:val="151"/>
        </w:trPr>
        <w:tc>
          <w:tcPr>
            <w:tcW w:w="720" w:type="dxa"/>
            <w:shd w:val="clear" w:color="auto" w:fill="auto"/>
            <w:noWrap/>
          </w:tcPr>
          <w:p w14:paraId="1311BB7B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3.</w:t>
            </w:r>
          </w:p>
        </w:tc>
        <w:tc>
          <w:tcPr>
            <w:tcW w:w="7920" w:type="dxa"/>
            <w:shd w:val="clear" w:color="auto" w:fill="auto"/>
          </w:tcPr>
          <w:p w14:paraId="2A52131C" w14:textId="77777777" w:rsidR="00290154" w:rsidRPr="00035627" w:rsidRDefault="00290154" w:rsidP="00810D02">
            <w:pPr>
              <w:jc w:val="both"/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Aktor uzupełnia dane w formularzu i zapisuje</w:t>
            </w:r>
          </w:p>
        </w:tc>
      </w:tr>
      <w:tr w:rsidR="00035627" w:rsidRPr="00C346CC" w14:paraId="7031AFE9" w14:textId="77777777" w:rsidTr="00810D02">
        <w:trPr>
          <w:trHeight w:val="151"/>
        </w:trPr>
        <w:tc>
          <w:tcPr>
            <w:tcW w:w="720" w:type="dxa"/>
            <w:shd w:val="clear" w:color="auto" w:fill="auto"/>
            <w:noWrap/>
          </w:tcPr>
          <w:p w14:paraId="74AD0C38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4.</w:t>
            </w:r>
          </w:p>
        </w:tc>
        <w:tc>
          <w:tcPr>
            <w:tcW w:w="7920" w:type="dxa"/>
            <w:shd w:val="clear" w:color="auto" w:fill="auto"/>
          </w:tcPr>
          <w:p w14:paraId="2DBABEAD" w14:textId="77777777" w:rsidR="00290154" w:rsidRPr="00035627" w:rsidRDefault="00290154" w:rsidP="00810D02">
            <w:pPr>
              <w:jc w:val="both"/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System zapisuje dane o nowym planie lub przepisie w bazie</w:t>
            </w:r>
          </w:p>
        </w:tc>
      </w:tr>
      <w:tr w:rsidR="00035627" w:rsidRPr="00C346CC" w14:paraId="6258757B" w14:textId="77777777" w:rsidTr="00810D02">
        <w:trPr>
          <w:trHeight w:val="151"/>
        </w:trPr>
        <w:tc>
          <w:tcPr>
            <w:tcW w:w="720" w:type="dxa"/>
            <w:shd w:val="clear" w:color="auto" w:fill="auto"/>
            <w:noWrap/>
          </w:tcPr>
          <w:p w14:paraId="3D367F45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5.</w:t>
            </w:r>
          </w:p>
          <w:p w14:paraId="6EBD5D32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6.</w:t>
            </w:r>
          </w:p>
          <w:p w14:paraId="71AD2CEA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 xml:space="preserve">7. </w:t>
            </w:r>
          </w:p>
        </w:tc>
        <w:tc>
          <w:tcPr>
            <w:tcW w:w="7920" w:type="dxa"/>
            <w:shd w:val="clear" w:color="auto" w:fill="auto"/>
          </w:tcPr>
          <w:p w14:paraId="1BA100A0" w14:textId="77777777" w:rsidR="00290154" w:rsidRPr="00035627" w:rsidRDefault="00290154" w:rsidP="00810D02">
            <w:pPr>
              <w:jc w:val="both"/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System wyświetla okno do podłączania dania lub ćwiczenia do planu</w:t>
            </w:r>
          </w:p>
          <w:p w14:paraId="0AA1B818" w14:textId="77777777" w:rsidR="00290154" w:rsidRPr="00035627" w:rsidRDefault="00290154" w:rsidP="00810D02">
            <w:pPr>
              <w:jc w:val="both"/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Aktor uzupełnia dane w formularzu i zapisuje.</w:t>
            </w:r>
          </w:p>
          <w:p w14:paraId="79202C82" w14:textId="77777777" w:rsidR="00290154" w:rsidRPr="00035627" w:rsidRDefault="00290154" w:rsidP="00810D02">
            <w:pPr>
              <w:jc w:val="both"/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System zapisuje stan w bazie danych</w:t>
            </w:r>
          </w:p>
        </w:tc>
      </w:tr>
    </w:tbl>
    <w:p w14:paraId="769FCC11" w14:textId="77777777" w:rsidR="00290154" w:rsidRPr="00035627" w:rsidRDefault="00290154" w:rsidP="00290154">
      <w:pPr>
        <w:pStyle w:val="Nagwek3"/>
        <w:rPr>
          <w:rFonts w:asciiTheme="minorHAnsi" w:hAnsiTheme="minorHAnsi" w:cstheme="minorHAnsi"/>
          <w:i w:val="0"/>
          <w:iCs/>
          <w:lang w:val="pl-PL"/>
        </w:rPr>
      </w:pPr>
      <w:bookmarkStart w:id="20" w:name="_Toc135764161"/>
      <w:r w:rsidRPr="00035627">
        <w:rPr>
          <w:rFonts w:asciiTheme="minorHAnsi" w:hAnsiTheme="minorHAnsi" w:cstheme="minorHAnsi"/>
          <w:i w:val="0"/>
          <w:iCs/>
          <w:lang w:val="pl-PL"/>
        </w:rPr>
        <w:t>Przebiegi alternatywne</w:t>
      </w:r>
      <w:bookmarkEnd w:id="20"/>
    </w:p>
    <w:p w14:paraId="6B64A6F4" w14:textId="77777777" w:rsidR="00290154" w:rsidRPr="00035627" w:rsidRDefault="00290154" w:rsidP="00290154">
      <w:pPr>
        <w:pStyle w:val="Nagwek4"/>
        <w:rPr>
          <w:rFonts w:asciiTheme="minorHAnsi" w:hAnsiTheme="minorHAnsi" w:cstheme="minorHAnsi"/>
          <w:iCs/>
          <w:lang w:val="pl-PL"/>
        </w:rPr>
      </w:pPr>
      <w:r w:rsidRPr="00035627">
        <w:rPr>
          <w:rFonts w:asciiTheme="minorHAnsi" w:hAnsiTheme="minorHAnsi" w:cstheme="minorHAnsi"/>
          <w:iCs/>
          <w:lang w:val="pl-PL"/>
        </w:rPr>
        <w:t>System informuje o błędnym lub braku wypełnienia jakiś danych w formularzu i prosi o podjęcie działania</w:t>
      </w:r>
    </w:p>
    <w:tbl>
      <w:tblPr>
        <w:tblW w:w="8640" w:type="dxa"/>
        <w:tblInd w:w="610" w:type="dxa"/>
        <w:tblLayout w:type="fixed"/>
        <w:tblLook w:val="0000" w:firstRow="0" w:lastRow="0" w:firstColumn="0" w:lastColumn="0" w:noHBand="0" w:noVBand="0"/>
      </w:tblPr>
      <w:tblGrid>
        <w:gridCol w:w="720"/>
        <w:gridCol w:w="7920"/>
      </w:tblGrid>
      <w:tr w:rsidR="00035627" w:rsidRPr="00035627" w14:paraId="27FC3984" w14:textId="77777777" w:rsidTr="00810D02">
        <w:trPr>
          <w:trHeight w:val="236"/>
        </w:trPr>
        <w:tc>
          <w:tcPr>
            <w:tcW w:w="720" w:type="dxa"/>
            <w:shd w:val="clear" w:color="auto" w:fill="auto"/>
            <w:noWrap/>
          </w:tcPr>
          <w:p w14:paraId="0F65C55F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4a.</w:t>
            </w:r>
          </w:p>
        </w:tc>
        <w:tc>
          <w:tcPr>
            <w:tcW w:w="7920" w:type="dxa"/>
            <w:shd w:val="clear" w:color="auto" w:fill="auto"/>
          </w:tcPr>
          <w:p w14:paraId="4E518230" w14:textId="77777777" w:rsidR="00290154" w:rsidRPr="00035627" w:rsidRDefault="00290154" w:rsidP="00810D02">
            <w:pPr>
              <w:rPr>
                <w:rFonts w:asciiTheme="minorHAnsi" w:hAnsiTheme="minorHAnsi" w:cstheme="minorHAnsi"/>
                <w:iCs/>
              </w:rPr>
            </w:pPr>
            <w:proofErr w:type="spellStart"/>
            <w:r w:rsidRPr="00035627">
              <w:rPr>
                <w:rFonts w:asciiTheme="minorHAnsi" w:hAnsiTheme="minorHAnsi" w:cstheme="minorHAnsi"/>
                <w:iCs/>
              </w:rPr>
              <w:t>Aktor</w:t>
            </w:r>
            <w:proofErr w:type="spellEnd"/>
            <w:r w:rsidRPr="00035627">
              <w:rPr>
                <w:rFonts w:asciiTheme="minorHAnsi" w:hAnsiTheme="minorHAnsi" w:cstheme="minorHAnsi"/>
                <w:iCs/>
              </w:rPr>
              <w:t xml:space="preserve"> </w:t>
            </w:r>
            <w:proofErr w:type="spellStart"/>
            <w:r w:rsidRPr="00035627">
              <w:rPr>
                <w:rFonts w:asciiTheme="minorHAnsi" w:hAnsiTheme="minorHAnsi" w:cstheme="minorHAnsi"/>
                <w:iCs/>
              </w:rPr>
              <w:t>kończy</w:t>
            </w:r>
            <w:proofErr w:type="spellEnd"/>
            <w:r w:rsidRPr="00035627">
              <w:rPr>
                <w:rFonts w:asciiTheme="minorHAnsi" w:hAnsiTheme="minorHAnsi" w:cstheme="minorHAnsi"/>
                <w:iCs/>
              </w:rPr>
              <w:t xml:space="preserve"> </w:t>
            </w:r>
            <w:proofErr w:type="spellStart"/>
            <w:r w:rsidRPr="00035627">
              <w:rPr>
                <w:rFonts w:asciiTheme="minorHAnsi" w:hAnsiTheme="minorHAnsi" w:cstheme="minorHAnsi"/>
                <w:iCs/>
              </w:rPr>
              <w:t>przypadek</w:t>
            </w:r>
            <w:proofErr w:type="spellEnd"/>
            <w:r w:rsidRPr="00035627">
              <w:rPr>
                <w:rFonts w:asciiTheme="minorHAnsi" w:hAnsiTheme="minorHAnsi" w:cstheme="minorHAnsi"/>
                <w:iCs/>
              </w:rPr>
              <w:t xml:space="preserve"> </w:t>
            </w:r>
            <w:proofErr w:type="spellStart"/>
            <w:r w:rsidRPr="00035627">
              <w:rPr>
                <w:rFonts w:asciiTheme="minorHAnsi" w:hAnsiTheme="minorHAnsi" w:cstheme="minorHAnsi"/>
                <w:iCs/>
              </w:rPr>
              <w:t>użycia</w:t>
            </w:r>
            <w:proofErr w:type="spellEnd"/>
            <w:r w:rsidRPr="00035627">
              <w:rPr>
                <w:rFonts w:asciiTheme="minorHAnsi" w:hAnsiTheme="minorHAnsi" w:cstheme="minorHAnsi"/>
                <w:iCs/>
              </w:rPr>
              <w:t xml:space="preserve"> </w:t>
            </w:r>
          </w:p>
        </w:tc>
      </w:tr>
      <w:tr w:rsidR="00035627" w:rsidRPr="00C346CC" w14:paraId="1BF1DE28" w14:textId="77777777" w:rsidTr="00810D02">
        <w:trPr>
          <w:trHeight w:val="236"/>
        </w:trPr>
        <w:tc>
          <w:tcPr>
            <w:tcW w:w="720" w:type="dxa"/>
            <w:shd w:val="clear" w:color="auto" w:fill="auto"/>
            <w:noWrap/>
          </w:tcPr>
          <w:p w14:paraId="12373AC6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4b.</w:t>
            </w:r>
          </w:p>
        </w:tc>
        <w:tc>
          <w:tcPr>
            <w:tcW w:w="7920" w:type="dxa"/>
            <w:shd w:val="clear" w:color="auto" w:fill="auto"/>
          </w:tcPr>
          <w:p w14:paraId="6BD66BC9" w14:textId="77777777" w:rsidR="00290154" w:rsidRPr="00035627" w:rsidRDefault="00290154" w:rsidP="00810D02">
            <w:pPr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Aktor chce poprawić dane systemu przechodzi do pkt 2</w:t>
            </w:r>
          </w:p>
        </w:tc>
      </w:tr>
    </w:tbl>
    <w:p w14:paraId="28E459CF" w14:textId="77777777" w:rsidR="00290154" w:rsidRPr="00035627" w:rsidRDefault="00290154" w:rsidP="00290154">
      <w:pPr>
        <w:pStyle w:val="Nagwek4"/>
        <w:rPr>
          <w:rFonts w:asciiTheme="minorHAnsi" w:hAnsiTheme="minorHAnsi" w:cstheme="minorHAnsi"/>
          <w:iCs/>
          <w:lang w:val="pl-PL"/>
        </w:rPr>
      </w:pPr>
      <w:r w:rsidRPr="00035627">
        <w:rPr>
          <w:rFonts w:asciiTheme="minorHAnsi" w:hAnsiTheme="minorHAnsi" w:cstheme="minorHAnsi"/>
          <w:iCs/>
          <w:lang w:val="pl-PL"/>
        </w:rPr>
        <w:t>System informuje o błędnym lub braku wybrania dania lub ćwiczenia do planu</w:t>
      </w:r>
    </w:p>
    <w:tbl>
      <w:tblPr>
        <w:tblW w:w="8640" w:type="dxa"/>
        <w:tblInd w:w="610" w:type="dxa"/>
        <w:tblLayout w:type="fixed"/>
        <w:tblLook w:val="0000" w:firstRow="0" w:lastRow="0" w:firstColumn="0" w:lastColumn="0" w:noHBand="0" w:noVBand="0"/>
      </w:tblPr>
      <w:tblGrid>
        <w:gridCol w:w="720"/>
        <w:gridCol w:w="7920"/>
      </w:tblGrid>
      <w:tr w:rsidR="00035627" w:rsidRPr="00035627" w14:paraId="78320881" w14:textId="77777777" w:rsidTr="00810D02">
        <w:trPr>
          <w:trHeight w:val="236"/>
        </w:trPr>
        <w:tc>
          <w:tcPr>
            <w:tcW w:w="720" w:type="dxa"/>
            <w:shd w:val="clear" w:color="auto" w:fill="auto"/>
            <w:noWrap/>
          </w:tcPr>
          <w:p w14:paraId="5B56134B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7a.</w:t>
            </w:r>
          </w:p>
        </w:tc>
        <w:tc>
          <w:tcPr>
            <w:tcW w:w="7920" w:type="dxa"/>
            <w:shd w:val="clear" w:color="auto" w:fill="auto"/>
          </w:tcPr>
          <w:p w14:paraId="102F0DD3" w14:textId="77777777" w:rsidR="00290154" w:rsidRPr="00035627" w:rsidRDefault="00290154" w:rsidP="00810D02">
            <w:pPr>
              <w:rPr>
                <w:rFonts w:asciiTheme="minorHAnsi" w:hAnsiTheme="minorHAnsi" w:cstheme="minorHAnsi"/>
                <w:iCs/>
              </w:rPr>
            </w:pPr>
            <w:proofErr w:type="spellStart"/>
            <w:r w:rsidRPr="00035627">
              <w:rPr>
                <w:rFonts w:asciiTheme="minorHAnsi" w:hAnsiTheme="minorHAnsi" w:cstheme="minorHAnsi"/>
                <w:iCs/>
              </w:rPr>
              <w:t>Aktor</w:t>
            </w:r>
            <w:proofErr w:type="spellEnd"/>
            <w:r w:rsidRPr="00035627">
              <w:rPr>
                <w:rFonts w:asciiTheme="minorHAnsi" w:hAnsiTheme="minorHAnsi" w:cstheme="minorHAnsi"/>
                <w:iCs/>
              </w:rPr>
              <w:t xml:space="preserve"> </w:t>
            </w:r>
            <w:proofErr w:type="spellStart"/>
            <w:r w:rsidRPr="00035627">
              <w:rPr>
                <w:rFonts w:asciiTheme="minorHAnsi" w:hAnsiTheme="minorHAnsi" w:cstheme="minorHAnsi"/>
                <w:iCs/>
              </w:rPr>
              <w:t>kończy</w:t>
            </w:r>
            <w:proofErr w:type="spellEnd"/>
            <w:r w:rsidRPr="00035627">
              <w:rPr>
                <w:rFonts w:asciiTheme="minorHAnsi" w:hAnsiTheme="minorHAnsi" w:cstheme="minorHAnsi"/>
                <w:iCs/>
              </w:rPr>
              <w:t xml:space="preserve"> </w:t>
            </w:r>
            <w:proofErr w:type="spellStart"/>
            <w:r w:rsidRPr="00035627">
              <w:rPr>
                <w:rFonts w:asciiTheme="minorHAnsi" w:hAnsiTheme="minorHAnsi" w:cstheme="minorHAnsi"/>
                <w:iCs/>
              </w:rPr>
              <w:t>przypadek</w:t>
            </w:r>
            <w:proofErr w:type="spellEnd"/>
            <w:r w:rsidRPr="00035627">
              <w:rPr>
                <w:rFonts w:asciiTheme="minorHAnsi" w:hAnsiTheme="minorHAnsi" w:cstheme="minorHAnsi"/>
                <w:iCs/>
              </w:rPr>
              <w:t xml:space="preserve"> </w:t>
            </w:r>
            <w:proofErr w:type="spellStart"/>
            <w:r w:rsidRPr="00035627">
              <w:rPr>
                <w:rFonts w:asciiTheme="minorHAnsi" w:hAnsiTheme="minorHAnsi" w:cstheme="minorHAnsi"/>
                <w:iCs/>
              </w:rPr>
              <w:t>użycia</w:t>
            </w:r>
            <w:proofErr w:type="spellEnd"/>
            <w:r w:rsidRPr="00035627">
              <w:rPr>
                <w:rFonts w:asciiTheme="minorHAnsi" w:hAnsiTheme="minorHAnsi" w:cstheme="minorHAnsi"/>
                <w:iCs/>
              </w:rPr>
              <w:t xml:space="preserve"> </w:t>
            </w:r>
          </w:p>
        </w:tc>
      </w:tr>
      <w:tr w:rsidR="00035627" w:rsidRPr="00C346CC" w14:paraId="0CA02406" w14:textId="77777777" w:rsidTr="00810D02">
        <w:trPr>
          <w:trHeight w:val="236"/>
        </w:trPr>
        <w:tc>
          <w:tcPr>
            <w:tcW w:w="720" w:type="dxa"/>
            <w:shd w:val="clear" w:color="auto" w:fill="auto"/>
            <w:noWrap/>
          </w:tcPr>
          <w:p w14:paraId="327D2730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7b.</w:t>
            </w:r>
          </w:p>
        </w:tc>
        <w:tc>
          <w:tcPr>
            <w:tcW w:w="7920" w:type="dxa"/>
            <w:shd w:val="clear" w:color="auto" w:fill="auto"/>
          </w:tcPr>
          <w:p w14:paraId="06552CB1" w14:textId="77777777" w:rsidR="00290154" w:rsidRPr="00035627" w:rsidRDefault="00290154" w:rsidP="00810D02">
            <w:pPr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Aktor chce poprawić dane systemu przechodzi do pkt 5</w:t>
            </w:r>
          </w:p>
        </w:tc>
      </w:tr>
    </w:tbl>
    <w:p w14:paraId="7692A39D" w14:textId="77777777" w:rsidR="00290154" w:rsidRPr="00035627" w:rsidRDefault="00290154" w:rsidP="00290154">
      <w:pPr>
        <w:pStyle w:val="Nagwek3"/>
        <w:rPr>
          <w:rFonts w:asciiTheme="minorHAnsi" w:hAnsiTheme="minorHAnsi" w:cstheme="minorHAnsi"/>
          <w:i w:val="0"/>
          <w:iCs/>
          <w:lang w:val="pl-PL"/>
        </w:rPr>
      </w:pPr>
      <w:bookmarkStart w:id="21" w:name="_Toc135764162"/>
      <w:r w:rsidRPr="00035627">
        <w:rPr>
          <w:rFonts w:asciiTheme="minorHAnsi" w:hAnsiTheme="minorHAnsi" w:cstheme="minorHAnsi"/>
          <w:i w:val="0"/>
          <w:iCs/>
          <w:lang w:val="pl-PL"/>
        </w:rPr>
        <w:t>Punkty rozszerzające</w:t>
      </w:r>
      <w:bookmarkEnd w:id="21"/>
    </w:p>
    <w:tbl>
      <w:tblPr>
        <w:tblW w:w="8640" w:type="dxa"/>
        <w:tblInd w:w="610" w:type="dxa"/>
        <w:tblLayout w:type="fixed"/>
        <w:tblLook w:val="0000" w:firstRow="0" w:lastRow="0" w:firstColumn="0" w:lastColumn="0" w:noHBand="0" w:noVBand="0"/>
      </w:tblPr>
      <w:tblGrid>
        <w:gridCol w:w="8640"/>
      </w:tblGrid>
      <w:tr w:rsidR="00035627" w:rsidRPr="00035627" w14:paraId="58B0806E" w14:textId="77777777" w:rsidTr="00810D02">
        <w:trPr>
          <w:trHeight w:val="236"/>
        </w:trPr>
        <w:tc>
          <w:tcPr>
            <w:tcW w:w="8640" w:type="dxa"/>
            <w:shd w:val="clear" w:color="auto" w:fill="auto"/>
          </w:tcPr>
          <w:p w14:paraId="729BA908" w14:textId="77777777" w:rsidR="00290154" w:rsidRPr="00035627" w:rsidRDefault="00290154" w:rsidP="00810D02">
            <w:pPr>
              <w:rPr>
                <w:rFonts w:asciiTheme="minorHAnsi" w:hAnsiTheme="minorHAnsi" w:cstheme="minorHAnsi"/>
                <w:i/>
              </w:rPr>
            </w:pPr>
            <w:proofErr w:type="spellStart"/>
            <w:r w:rsidRPr="00035627">
              <w:rPr>
                <w:rFonts w:asciiTheme="minorHAnsi" w:hAnsiTheme="minorHAnsi" w:cstheme="minorHAnsi"/>
                <w:i/>
              </w:rPr>
              <w:t>Brak</w:t>
            </w:r>
            <w:proofErr w:type="spellEnd"/>
            <w:r w:rsidRPr="00035627">
              <w:rPr>
                <w:rFonts w:asciiTheme="minorHAnsi" w:hAnsiTheme="minorHAnsi" w:cstheme="minorHAnsi"/>
                <w:i/>
              </w:rPr>
              <w:t>.</w:t>
            </w:r>
          </w:p>
        </w:tc>
      </w:tr>
      <w:tr w:rsidR="00035627" w:rsidRPr="00035627" w14:paraId="42C4D148" w14:textId="77777777" w:rsidTr="00810D02">
        <w:trPr>
          <w:trHeight w:val="300"/>
        </w:trPr>
        <w:tc>
          <w:tcPr>
            <w:tcW w:w="8640" w:type="dxa"/>
            <w:shd w:val="clear" w:color="auto" w:fill="auto"/>
          </w:tcPr>
          <w:p w14:paraId="063BE4CA" w14:textId="77777777" w:rsidR="00290154" w:rsidRPr="00035627" w:rsidRDefault="00290154" w:rsidP="00810D02">
            <w:pPr>
              <w:rPr>
                <w:rFonts w:asciiTheme="minorHAnsi" w:hAnsiTheme="minorHAnsi" w:cstheme="minorHAnsi"/>
                <w:i/>
              </w:rPr>
            </w:pPr>
          </w:p>
        </w:tc>
      </w:tr>
    </w:tbl>
    <w:p w14:paraId="139D7DF7" w14:textId="77777777" w:rsidR="00290154" w:rsidRPr="00035627" w:rsidRDefault="00290154" w:rsidP="00290154">
      <w:pPr>
        <w:pStyle w:val="Nagwek3"/>
        <w:rPr>
          <w:rFonts w:asciiTheme="minorHAnsi" w:hAnsiTheme="minorHAnsi" w:cstheme="minorHAnsi"/>
          <w:i w:val="0"/>
          <w:iCs/>
          <w:lang w:val="pl-PL"/>
        </w:rPr>
      </w:pPr>
      <w:bookmarkStart w:id="22" w:name="_Toc135764163"/>
      <w:r w:rsidRPr="00035627">
        <w:rPr>
          <w:rFonts w:asciiTheme="minorHAnsi" w:hAnsiTheme="minorHAnsi" w:cstheme="minorHAnsi"/>
          <w:lang w:val="pl-PL"/>
        </w:rPr>
        <w:t>Warunki k</w:t>
      </w:r>
      <w:r w:rsidRPr="00035627">
        <w:rPr>
          <w:rFonts w:asciiTheme="minorHAnsi" w:hAnsiTheme="minorHAnsi" w:cstheme="minorHAnsi"/>
          <w:i w:val="0"/>
          <w:iCs/>
          <w:lang w:val="pl-PL"/>
        </w:rPr>
        <w:t>ońcowe</w:t>
      </w:r>
      <w:bookmarkEnd w:id="22"/>
    </w:p>
    <w:tbl>
      <w:tblPr>
        <w:tblW w:w="8640" w:type="dxa"/>
        <w:tblInd w:w="610" w:type="dxa"/>
        <w:tblLayout w:type="fixed"/>
        <w:tblLook w:val="0000" w:firstRow="0" w:lastRow="0" w:firstColumn="0" w:lastColumn="0" w:noHBand="0" w:noVBand="0"/>
      </w:tblPr>
      <w:tblGrid>
        <w:gridCol w:w="720"/>
        <w:gridCol w:w="7920"/>
      </w:tblGrid>
      <w:tr w:rsidR="00035627" w:rsidRPr="00C346CC" w14:paraId="01FDB515" w14:textId="77777777" w:rsidTr="00035627">
        <w:trPr>
          <w:trHeight w:val="216"/>
        </w:trPr>
        <w:tc>
          <w:tcPr>
            <w:tcW w:w="720" w:type="dxa"/>
            <w:shd w:val="clear" w:color="auto" w:fill="auto"/>
            <w:noWrap/>
          </w:tcPr>
          <w:p w14:paraId="1BF63929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1.</w:t>
            </w:r>
          </w:p>
        </w:tc>
        <w:tc>
          <w:tcPr>
            <w:tcW w:w="7920" w:type="dxa"/>
            <w:shd w:val="clear" w:color="auto" w:fill="auto"/>
          </w:tcPr>
          <w:p w14:paraId="5ADA17D1" w14:textId="77777777" w:rsidR="00035627" w:rsidRDefault="00290154" w:rsidP="00810D02">
            <w:pPr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System tworzy nowy plan w bazie oraz z sukcesem podłącza do niego danie lub ćwiczenie</w:t>
            </w:r>
          </w:p>
          <w:p w14:paraId="1B151D1C" w14:textId="77777777" w:rsidR="00DD495F" w:rsidRDefault="00DD495F" w:rsidP="00810D02">
            <w:pPr>
              <w:rPr>
                <w:rFonts w:asciiTheme="minorHAnsi" w:hAnsiTheme="minorHAnsi" w:cstheme="minorHAnsi"/>
                <w:iCs/>
                <w:lang w:val="pl-PL"/>
              </w:rPr>
            </w:pPr>
          </w:p>
          <w:p w14:paraId="4FFB97DC" w14:textId="2FE6524B" w:rsidR="00035627" w:rsidRPr="00035627" w:rsidRDefault="00035627" w:rsidP="00810D02">
            <w:pPr>
              <w:rPr>
                <w:rFonts w:asciiTheme="minorHAnsi" w:hAnsiTheme="minorHAnsi" w:cstheme="minorHAnsi"/>
                <w:iCs/>
                <w:lang w:val="pl-PL"/>
              </w:rPr>
            </w:pPr>
          </w:p>
        </w:tc>
      </w:tr>
    </w:tbl>
    <w:p w14:paraId="7D189827" w14:textId="77777777" w:rsidR="00290154" w:rsidRPr="00035627" w:rsidRDefault="00290154" w:rsidP="00290154">
      <w:pPr>
        <w:rPr>
          <w:rFonts w:ascii="Arial" w:hAnsi="Arial" w:cs="Arial"/>
          <w:lang w:val="pl-PL"/>
        </w:rPr>
      </w:pPr>
    </w:p>
    <w:p w14:paraId="493F5417" w14:textId="787B7125" w:rsidR="00290154" w:rsidRPr="00DD495F" w:rsidRDefault="00DD495F" w:rsidP="00290154">
      <w:pPr>
        <w:pStyle w:val="Nagwek1"/>
        <w:rPr>
          <w:rFonts w:asciiTheme="minorHAnsi" w:eastAsiaTheme="minorEastAsia" w:hAnsiTheme="minorHAnsi" w:cstheme="minorBidi"/>
          <w:noProof/>
          <w:lang w:val="pl-PL"/>
        </w:rPr>
      </w:pPr>
      <w:bookmarkStart w:id="23" w:name="_Toc135764164"/>
      <w:r>
        <w:rPr>
          <w:rFonts w:asciiTheme="minorHAnsi" w:eastAsiaTheme="minorEastAsia" w:hAnsiTheme="minorHAnsi" w:cstheme="minorBidi"/>
          <w:noProof/>
          <w:lang w:val="pl-PL"/>
        </w:rPr>
        <w:lastRenderedPageBreak/>
        <w:t>Analiza dynamiczna</w:t>
      </w:r>
      <w:bookmarkEnd w:id="23"/>
    </w:p>
    <w:p w14:paraId="2BD837EA" w14:textId="7AA8E11A" w:rsidR="00035627" w:rsidRDefault="00DD495F" w:rsidP="00035627">
      <w:pPr>
        <w:pStyle w:val="Nagwek2"/>
        <w:rPr>
          <w:rFonts w:asciiTheme="minorHAnsi" w:hAnsiTheme="minorHAnsi" w:cstheme="minorHAnsi"/>
          <w:lang w:val="pl-PL"/>
        </w:rPr>
      </w:pPr>
      <w:bookmarkStart w:id="24" w:name="_Toc135764165"/>
      <w:r w:rsidRPr="00DD495F">
        <w:rPr>
          <w:rFonts w:asciiTheme="minorHAnsi" w:hAnsiTheme="minorHAnsi" w:cstheme="minorHAnsi"/>
          <w:lang w:val="pl-PL"/>
        </w:rPr>
        <w:t>Diagram aktywności dla przypadku użycia</w:t>
      </w:r>
      <w:bookmarkEnd w:id="24"/>
    </w:p>
    <w:p w14:paraId="19D3E13D" w14:textId="666CE562" w:rsidR="00DD495F" w:rsidRPr="00DD495F" w:rsidRDefault="00C346CC" w:rsidP="00DD495F">
      <w:pPr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63360" behindDoc="1" locked="0" layoutInCell="1" allowOverlap="1" wp14:anchorId="471EFE8D" wp14:editId="4B30CC54">
            <wp:simplePos x="0" y="0"/>
            <wp:positionH relativeFrom="margin">
              <wp:posOffset>-665018</wp:posOffset>
            </wp:positionH>
            <wp:positionV relativeFrom="paragraph">
              <wp:posOffset>173759</wp:posOffset>
            </wp:positionV>
            <wp:extent cx="7407714" cy="2944091"/>
            <wp:effectExtent l="0" t="0" r="3175" b="8890"/>
            <wp:wrapNone/>
            <wp:docPr id="6709043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714" cy="294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9E814" w14:textId="4168DEBE" w:rsidR="00DD495F" w:rsidRPr="00DD495F" w:rsidRDefault="00DD495F" w:rsidP="00DD495F">
      <w:pPr>
        <w:ind w:left="720"/>
        <w:rPr>
          <w:rFonts w:eastAsiaTheme="minorEastAsia"/>
          <w:lang w:val="pl-PL"/>
        </w:rPr>
      </w:pPr>
    </w:p>
    <w:p w14:paraId="255E17E6" w14:textId="77777777" w:rsidR="00E15FE0" w:rsidRPr="00DD495F" w:rsidRDefault="00E15FE0" w:rsidP="00E15FE0">
      <w:pPr>
        <w:rPr>
          <w:rFonts w:asciiTheme="minorHAnsi" w:eastAsiaTheme="minorEastAsia" w:hAnsiTheme="minorHAnsi" w:cstheme="minorHAnsi"/>
          <w:lang w:val="pl-PL"/>
        </w:rPr>
      </w:pPr>
    </w:p>
    <w:p w14:paraId="313CE4ED" w14:textId="77777777" w:rsidR="00035627" w:rsidRDefault="00035627" w:rsidP="00E15FE0">
      <w:pPr>
        <w:rPr>
          <w:rFonts w:eastAsiaTheme="minorEastAsia"/>
          <w:lang w:val="pl-PL"/>
        </w:rPr>
      </w:pPr>
    </w:p>
    <w:p w14:paraId="62299C11" w14:textId="77777777" w:rsidR="00035627" w:rsidRDefault="00035627" w:rsidP="00E15FE0">
      <w:pPr>
        <w:rPr>
          <w:rFonts w:eastAsiaTheme="minorEastAsia"/>
          <w:lang w:val="pl-PL"/>
        </w:rPr>
      </w:pPr>
    </w:p>
    <w:p w14:paraId="0044E4B0" w14:textId="77777777" w:rsidR="00035627" w:rsidRDefault="00035627" w:rsidP="00E15FE0">
      <w:pPr>
        <w:rPr>
          <w:rFonts w:eastAsiaTheme="minorEastAsia"/>
          <w:lang w:val="pl-PL"/>
        </w:rPr>
      </w:pPr>
    </w:p>
    <w:p w14:paraId="125AE665" w14:textId="77777777" w:rsidR="00DD495F" w:rsidRDefault="00DD495F" w:rsidP="00E15FE0">
      <w:pPr>
        <w:rPr>
          <w:rFonts w:eastAsiaTheme="minorEastAsia"/>
          <w:lang w:val="pl-PL"/>
        </w:rPr>
      </w:pPr>
    </w:p>
    <w:p w14:paraId="33C1E712" w14:textId="77777777" w:rsidR="00DD495F" w:rsidRDefault="00DD495F" w:rsidP="00E15FE0">
      <w:pPr>
        <w:rPr>
          <w:rFonts w:eastAsiaTheme="minorEastAsia"/>
          <w:lang w:val="pl-PL"/>
        </w:rPr>
      </w:pPr>
    </w:p>
    <w:p w14:paraId="5E702D99" w14:textId="77777777" w:rsidR="00DD495F" w:rsidRDefault="00DD495F" w:rsidP="00E15FE0">
      <w:pPr>
        <w:rPr>
          <w:rFonts w:eastAsiaTheme="minorEastAsia"/>
          <w:lang w:val="pl-PL"/>
        </w:rPr>
      </w:pPr>
    </w:p>
    <w:p w14:paraId="433DC6B9" w14:textId="77777777" w:rsidR="00DD495F" w:rsidRDefault="00DD495F" w:rsidP="00E15FE0">
      <w:pPr>
        <w:rPr>
          <w:rFonts w:eastAsiaTheme="minorEastAsia"/>
          <w:lang w:val="pl-PL"/>
        </w:rPr>
      </w:pPr>
    </w:p>
    <w:p w14:paraId="07CFB383" w14:textId="77777777" w:rsidR="00DD495F" w:rsidRDefault="00DD495F" w:rsidP="00E15FE0">
      <w:pPr>
        <w:rPr>
          <w:rFonts w:eastAsiaTheme="minorEastAsia"/>
          <w:lang w:val="pl-PL"/>
        </w:rPr>
      </w:pPr>
    </w:p>
    <w:p w14:paraId="71534971" w14:textId="77777777" w:rsidR="00DD495F" w:rsidRDefault="00DD495F" w:rsidP="00E15FE0">
      <w:pPr>
        <w:rPr>
          <w:rFonts w:eastAsiaTheme="minorEastAsia"/>
          <w:lang w:val="pl-PL"/>
        </w:rPr>
      </w:pPr>
    </w:p>
    <w:p w14:paraId="3F4FC627" w14:textId="77777777" w:rsidR="00DD495F" w:rsidRDefault="00DD495F" w:rsidP="00E15FE0">
      <w:pPr>
        <w:rPr>
          <w:rFonts w:eastAsiaTheme="minorEastAsia"/>
          <w:lang w:val="pl-PL"/>
        </w:rPr>
      </w:pPr>
    </w:p>
    <w:p w14:paraId="3F51CAAE" w14:textId="77777777" w:rsidR="00DD495F" w:rsidRDefault="00DD495F" w:rsidP="00E15FE0">
      <w:pPr>
        <w:rPr>
          <w:rFonts w:eastAsiaTheme="minorEastAsia"/>
          <w:lang w:val="pl-PL"/>
        </w:rPr>
      </w:pPr>
    </w:p>
    <w:p w14:paraId="12F41DDD" w14:textId="77777777" w:rsidR="00DD495F" w:rsidRDefault="00DD495F" w:rsidP="00E15FE0">
      <w:pPr>
        <w:rPr>
          <w:rFonts w:eastAsiaTheme="minorEastAsia"/>
          <w:lang w:val="pl-PL"/>
        </w:rPr>
      </w:pPr>
    </w:p>
    <w:p w14:paraId="32A1A537" w14:textId="77777777" w:rsidR="00DD495F" w:rsidRDefault="00DD495F" w:rsidP="00E15FE0">
      <w:pPr>
        <w:rPr>
          <w:rFonts w:eastAsiaTheme="minorEastAsia"/>
          <w:lang w:val="pl-PL"/>
        </w:rPr>
      </w:pPr>
    </w:p>
    <w:p w14:paraId="60152854" w14:textId="77777777" w:rsidR="00DD495F" w:rsidRDefault="00DD495F" w:rsidP="00E15FE0">
      <w:pPr>
        <w:rPr>
          <w:rFonts w:eastAsiaTheme="minorEastAsia"/>
          <w:lang w:val="pl-PL"/>
        </w:rPr>
      </w:pPr>
    </w:p>
    <w:p w14:paraId="42EB1854" w14:textId="77777777" w:rsidR="00DD495F" w:rsidRDefault="00DD495F" w:rsidP="00E15FE0">
      <w:pPr>
        <w:rPr>
          <w:rFonts w:eastAsiaTheme="minorEastAsia"/>
          <w:lang w:val="pl-PL"/>
        </w:rPr>
      </w:pPr>
    </w:p>
    <w:p w14:paraId="318F1BB8" w14:textId="77777777" w:rsidR="00DD495F" w:rsidRDefault="00DD495F" w:rsidP="00E15FE0">
      <w:pPr>
        <w:rPr>
          <w:rFonts w:eastAsiaTheme="minorEastAsia"/>
          <w:lang w:val="pl-PL"/>
        </w:rPr>
      </w:pPr>
    </w:p>
    <w:p w14:paraId="4B2270A3" w14:textId="77777777" w:rsidR="00DD495F" w:rsidRDefault="00DD495F" w:rsidP="00E15FE0">
      <w:pPr>
        <w:rPr>
          <w:rFonts w:eastAsiaTheme="minorEastAsia"/>
          <w:lang w:val="pl-PL"/>
        </w:rPr>
      </w:pPr>
    </w:p>
    <w:p w14:paraId="79BCD6BA" w14:textId="77777777" w:rsidR="00DD495F" w:rsidRDefault="00DD495F" w:rsidP="00E15FE0">
      <w:pPr>
        <w:rPr>
          <w:rFonts w:eastAsiaTheme="minorEastAsia"/>
          <w:lang w:val="pl-PL"/>
        </w:rPr>
      </w:pPr>
    </w:p>
    <w:p w14:paraId="2FDBCF3B" w14:textId="77777777" w:rsidR="00DD495F" w:rsidRDefault="00DD495F" w:rsidP="00E15FE0">
      <w:pPr>
        <w:rPr>
          <w:rFonts w:eastAsiaTheme="minorEastAsia"/>
          <w:lang w:val="pl-PL"/>
        </w:rPr>
      </w:pPr>
    </w:p>
    <w:p w14:paraId="7681C4C8" w14:textId="77777777" w:rsidR="00DD495F" w:rsidRDefault="00DD495F" w:rsidP="00E15FE0">
      <w:pPr>
        <w:rPr>
          <w:rFonts w:eastAsiaTheme="minorEastAsia"/>
          <w:lang w:val="pl-PL"/>
        </w:rPr>
      </w:pPr>
    </w:p>
    <w:p w14:paraId="6CA74E54" w14:textId="77777777" w:rsidR="00DD495F" w:rsidRDefault="00DD495F" w:rsidP="00E15FE0">
      <w:pPr>
        <w:rPr>
          <w:rFonts w:eastAsiaTheme="minorEastAsia"/>
          <w:lang w:val="pl-PL"/>
        </w:rPr>
      </w:pPr>
    </w:p>
    <w:p w14:paraId="44AD2BF9" w14:textId="77777777" w:rsidR="00DD495F" w:rsidRDefault="00DD495F" w:rsidP="00E15FE0">
      <w:pPr>
        <w:rPr>
          <w:rFonts w:eastAsiaTheme="minorEastAsia"/>
          <w:lang w:val="pl-PL"/>
        </w:rPr>
      </w:pPr>
    </w:p>
    <w:p w14:paraId="4618733E" w14:textId="77777777" w:rsidR="00DD495F" w:rsidRDefault="00DD495F" w:rsidP="00E15FE0">
      <w:pPr>
        <w:rPr>
          <w:rFonts w:eastAsiaTheme="minorEastAsia"/>
          <w:lang w:val="pl-PL"/>
        </w:rPr>
      </w:pPr>
    </w:p>
    <w:p w14:paraId="1CFC12F4" w14:textId="77777777" w:rsidR="00DD495F" w:rsidRDefault="00DD495F" w:rsidP="00E15FE0">
      <w:pPr>
        <w:rPr>
          <w:rFonts w:eastAsiaTheme="minorEastAsia"/>
          <w:lang w:val="pl-PL"/>
        </w:rPr>
      </w:pPr>
    </w:p>
    <w:p w14:paraId="1745AF6C" w14:textId="77777777" w:rsidR="00DD495F" w:rsidRDefault="00DD495F" w:rsidP="00E15FE0">
      <w:pPr>
        <w:rPr>
          <w:rFonts w:eastAsiaTheme="minorEastAsia"/>
          <w:lang w:val="pl-PL"/>
        </w:rPr>
      </w:pPr>
    </w:p>
    <w:p w14:paraId="0B79C67C" w14:textId="77777777" w:rsidR="00DD495F" w:rsidRDefault="00DD495F" w:rsidP="00E15FE0">
      <w:pPr>
        <w:rPr>
          <w:rFonts w:eastAsiaTheme="minorEastAsia"/>
          <w:lang w:val="pl-PL"/>
        </w:rPr>
      </w:pPr>
    </w:p>
    <w:p w14:paraId="3F209708" w14:textId="77777777" w:rsidR="00DD495F" w:rsidRDefault="00DD495F" w:rsidP="00E15FE0">
      <w:pPr>
        <w:rPr>
          <w:rFonts w:eastAsiaTheme="minorEastAsia"/>
          <w:lang w:val="pl-PL"/>
        </w:rPr>
      </w:pPr>
    </w:p>
    <w:p w14:paraId="4DAD411A" w14:textId="77777777" w:rsidR="00DD495F" w:rsidRDefault="00DD495F" w:rsidP="00E15FE0">
      <w:pPr>
        <w:rPr>
          <w:rFonts w:eastAsiaTheme="minorEastAsia"/>
          <w:lang w:val="pl-PL"/>
        </w:rPr>
      </w:pPr>
    </w:p>
    <w:p w14:paraId="5291C26C" w14:textId="77777777" w:rsidR="00DD495F" w:rsidRDefault="00DD495F" w:rsidP="00E15FE0">
      <w:pPr>
        <w:rPr>
          <w:rFonts w:eastAsiaTheme="minorEastAsia"/>
          <w:lang w:val="pl-PL"/>
        </w:rPr>
      </w:pPr>
    </w:p>
    <w:p w14:paraId="73D6937A" w14:textId="77777777" w:rsidR="00DD495F" w:rsidRDefault="00DD495F" w:rsidP="00E15FE0">
      <w:pPr>
        <w:rPr>
          <w:rFonts w:eastAsiaTheme="minorEastAsia"/>
          <w:lang w:val="pl-PL"/>
        </w:rPr>
      </w:pPr>
    </w:p>
    <w:p w14:paraId="2109C93A" w14:textId="77777777" w:rsidR="00DD495F" w:rsidRDefault="00DD495F" w:rsidP="00E15FE0">
      <w:pPr>
        <w:rPr>
          <w:rFonts w:eastAsiaTheme="minorEastAsia"/>
          <w:lang w:val="pl-PL"/>
        </w:rPr>
      </w:pPr>
    </w:p>
    <w:p w14:paraId="3FC4922E" w14:textId="77777777" w:rsidR="00DD495F" w:rsidRDefault="00DD495F" w:rsidP="00E15FE0">
      <w:pPr>
        <w:rPr>
          <w:rFonts w:eastAsiaTheme="minorEastAsia"/>
          <w:lang w:val="pl-PL"/>
        </w:rPr>
      </w:pPr>
    </w:p>
    <w:p w14:paraId="7BE81A51" w14:textId="77777777" w:rsidR="00DD495F" w:rsidRDefault="00DD495F" w:rsidP="00E15FE0">
      <w:pPr>
        <w:rPr>
          <w:rFonts w:eastAsiaTheme="minorEastAsia"/>
          <w:lang w:val="pl-PL"/>
        </w:rPr>
      </w:pPr>
    </w:p>
    <w:p w14:paraId="39710D07" w14:textId="77777777" w:rsidR="00DD495F" w:rsidRDefault="00DD495F" w:rsidP="00E15FE0">
      <w:pPr>
        <w:rPr>
          <w:rFonts w:eastAsiaTheme="minorEastAsia"/>
          <w:lang w:val="pl-PL"/>
        </w:rPr>
      </w:pPr>
    </w:p>
    <w:p w14:paraId="42BC635E" w14:textId="77777777" w:rsidR="00DD495F" w:rsidRDefault="00DD495F" w:rsidP="00E15FE0">
      <w:pPr>
        <w:rPr>
          <w:rFonts w:eastAsiaTheme="minorEastAsia"/>
          <w:lang w:val="pl-PL"/>
        </w:rPr>
      </w:pPr>
    </w:p>
    <w:p w14:paraId="4CD219EF" w14:textId="77777777" w:rsidR="00DD495F" w:rsidRDefault="00DD495F" w:rsidP="00E15FE0">
      <w:pPr>
        <w:rPr>
          <w:rFonts w:eastAsiaTheme="minorEastAsia"/>
          <w:lang w:val="pl-PL"/>
        </w:rPr>
      </w:pPr>
    </w:p>
    <w:p w14:paraId="496C4F13" w14:textId="77777777" w:rsidR="00DD495F" w:rsidRDefault="00DD495F" w:rsidP="00E15FE0">
      <w:pPr>
        <w:rPr>
          <w:rFonts w:eastAsiaTheme="minorEastAsia"/>
          <w:lang w:val="pl-PL"/>
        </w:rPr>
      </w:pPr>
    </w:p>
    <w:p w14:paraId="54AB38E8" w14:textId="77777777" w:rsidR="00DD495F" w:rsidRDefault="00DD495F" w:rsidP="00E15FE0">
      <w:pPr>
        <w:rPr>
          <w:rFonts w:eastAsiaTheme="minorEastAsia"/>
          <w:lang w:val="pl-PL"/>
        </w:rPr>
      </w:pPr>
    </w:p>
    <w:p w14:paraId="381FEEDB" w14:textId="77777777" w:rsidR="00DD495F" w:rsidRDefault="00DD495F" w:rsidP="00E15FE0">
      <w:pPr>
        <w:rPr>
          <w:rFonts w:eastAsiaTheme="minorEastAsia"/>
          <w:lang w:val="pl-PL"/>
        </w:rPr>
      </w:pPr>
    </w:p>
    <w:p w14:paraId="7783FBBC" w14:textId="77777777" w:rsidR="00DD495F" w:rsidRDefault="00DD495F" w:rsidP="00E15FE0">
      <w:pPr>
        <w:rPr>
          <w:rFonts w:eastAsiaTheme="minorEastAsia"/>
          <w:lang w:val="pl-PL"/>
        </w:rPr>
      </w:pPr>
    </w:p>
    <w:p w14:paraId="1DA0DC75" w14:textId="77777777" w:rsidR="00DD495F" w:rsidRDefault="00DD495F" w:rsidP="00E15FE0">
      <w:pPr>
        <w:rPr>
          <w:rFonts w:eastAsiaTheme="minorEastAsia"/>
          <w:lang w:val="pl-PL"/>
        </w:rPr>
      </w:pPr>
    </w:p>
    <w:p w14:paraId="207F821E" w14:textId="77777777" w:rsidR="00DD495F" w:rsidRDefault="00DD495F" w:rsidP="00E15FE0">
      <w:pPr>
        <w:rPr>
          <w:rFonts w:eastAsiaTheme="minorEastAsia"/>
          <w:lang w:val="pl-PL"/>
        </w:rPr>
      </w:pPr>
    </w:p>
    <w:p w14:paraId="26D422E6" w14:textId="77777777" w:rsidR="00DD495F" w:rsidRDefault="00DD495F" w:rsidP="00E15FE0">
      <w:pPr>
        <w:rPr>
          <w:rFonts w:eastAsiaTheme="minorEastAsia"/>
          <w:lang w:val="pl-PL"/>
        </w:rPr>
      </w:pPr>
    </w:p>
    <w:p w14:paraId="739FF10D" w14:textId="77777777" w:rsidR="00DD495F" w:rsidRDefault="00DD495F" w:rsidP="00E15FE0">
      <w:pPr>
        <w:rPr>
          <w:rFonts w:eastAsiaTheme="minorEastAsia"/>
          <w:lang w:val="pl-PL"/>
        </w:rPr>
      </w:pPr>
    </w:p>
    <w:p w14:paraId="4F9C0BDA" w14:textId="77777777" w:rsidR="00DD495F" w:rsidRDefault="00DD495F" w:rsidP="00E15FE0">
      <w:pPr>
        <w:rPr>
          <w:rFonts w:eastAsiaTheme="minorEastAsia"/>
          <w:lang w:val="pl-PL"/>
        </w:rPr>
      </w:pPr>
    </w:p>
    <w:p w14:paraId="29632323" w14:textId="77777777" w:rsidR="00DD495F" w:rsidRDefault="00DD495F" w:rsidP="00E15FE0">
      <w:pPr>
        <w:rPr>
          <w:rFonts w:eastAsiaTheme="minorEastAsia"/>
          <w:lang w:val="pl-PL"/>
        </w:rPr>
      </w:pPr>
    </w:p>
    <w:p w14:paraId="5F0895D7" w14:textId="77777777" w:rsidR="00DD495F" w:rsidRDefault="00DD495F" w:rsidP="00E15FE0">
      <w:pPr>
        <w:rPr>
          <w:rFonts w:eastAsiaTheme="minorEastAsia"/>
          <w:lang w:val="pl-PL"/>
        </w:rPr>
      </w:pPr>
    </w:p>
    <w:p w14:paraId="2EE89637" w14:textId="0A5EB744" w:rsidR="00DD495F" w:rsidRPr="00DD495F" w:rsidRDefault="00DD495F" w:rsidP="00E15FE0">
      <w:pPr>
        <w:pStyle w:val="Nagwek2"/>
        <w:rPr>
          <w:rFonts w:eastAsiaTheme="minorEastAsia"/>
          <w:lang w:val="pl-PL"/>
        </w:rPr>
      </w:pPr>
      <w:bookmarkStart w:id="25" w:name="_Toc135764166"/>
      <w:r w:rsidRPr="00DD495F">
        <w:rPr>
          <w:lang w:val="pl-PL"/>
        </w:rPr>
        <w:lastRenderedPageBreak/>
        <w:t>Diagram interakcji (sekwencji) dla przypadku użycia</w:t>
      </w:r>
      <w:bookmarkEnd w:id="25"/>
    </w:p>
    <w:p w14:paraId="2661F780" w14:textId="77777777" w:rsidR="00DD495F" w:rsidRDefault="00DD495F" w:rsidP="00E15FE0">
      <w:pPr>
        <w:rPr>
          <w:rFonts w:eastAsiaTheme="minorEastAsia"/>
          <w:lang w:val="pl-PL"/>
        </w:rPr>
      </w:pPr>
    </w:p>
    <w:p w14:paraId="0F7835B9" w14:textId="4CAD7D89" w:rsidR="00DD495F" w:rsidRDefault="00DD495F" w:rsidP="00E15FE0">
      <w:pPr>
        <w:rPr>
          <w:rFonts w:eastAsiaTheme="minorEastAsia"/>
          <w:lang w:val="pl-PL"/>
        </w:rPr>
      </w:pPr>
      <w:r>
        <w:rPr>
          <w:rFonts w:eastAsiaTheme="minorEastAsia"/>
          <w:noProof/>
          <w:lang w:val="pl-PL"/>
        </w:rPr>
        <w:drawing>
          <wp:inline distT="0" distB="0" distL="0" distR="0" wp14:anchorId="23E7A70B" wp14:editId="20B72FA1">
            <wp:extent cx="6294120" cy="7586879"/>
            <wp:effectExtent l="0" t="0" r="0" b="0"/>
            <wp:docPr id="91414513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084" cy="759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2AAA9" w14:textId="77777777" w:rsidR="00DD495F" w:rsidRDefault="00DD495F" w:rsidP="00E15FE0">
      <w:pPr>
        <w:rPr>
          <w:rFonts w:eastAsiaTheme="minorEastAsia"/>
          <w:lang w:val="pl-PL"/>
        </w:rPr>
      </w:pPr>
    </w:p>
    <w:p w14:paraId="32582A62" w14:textId="145F9708" w:rsidR="00DD495F" w:rsidRDefault="00C346CC" w:rsidP="00DD495F">
      <w:pPr>
        <w:pStyle w:val="Nagwek2"/>
        <w:rPr>
          <w:lang w:val="pl-PL"/>
        </w:rPr>
      </w:pPr>
      <w:bookmarkStart w:id="26" w:name="_Toc135764167"/>
      <w:r>
        <w:rPr>
          <w:rFonts w:eastAsiaTheme="minorEastAsia"/>
          <w:noProof/>
          <w:lang w:val="pl-PL"/>
        </w:rPr>
        <w:lastRenderedPageBreak/>
        <w:drawing>
          <wp:anchor distT="0" distB="0" distL="114300" distR="114300" simplePos="0" relativeHeight="251662336" behindDoc="1" locked="0" layoutInCell="1" allowOverlap="1" wp14:anchorId="40314F47" wp14:editId="390E686E">
            <wp:simplePos x="0" y="0"/>
            <wp:positionH relativeFrom="column">
              <wp:posOffset>-720783</wp:posOffset>
            </wp:positionH>
            <wp:positionV relativeFrom="paragraph">
              <wp:posOffset>271838</wp:posOffset>
            </wp:positionV>
            <wp:extent cx="7211291" cy="7362702"/>
            <wp:effectExtent l="0" t="0" r="8890" b="0"/>
            <wp:wrapNone/>
            <wp:docPr id="14840583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291" cy="736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95F" w:rsidRPr="00DD495F">
        <w:rPr>
          <w:lang w:val="pl-PL"/>
        </w:rPr>
        <w:t>Diagram stanu dla klasy</w:t>
      </w:r>
      <w:bookmarkEnd w:id="26"/>
    </w:p>
    <w:p w14:paraId="5E0FD2C5" w14:textId="29A404F9" w:rsidR="00C346CC" w:rsidRDefault="00C346CC" w:rsidP="00C346CC">
      <w:pPr>
        <w:rPr>
          <w:rFonts w:eastAsiaTheme="minorEastAsia"/>
          <w:lang w:val="pl-PL"/>
        </w:rPr>
      </w:pPr>
    </w:p>
    <w:p w14:paraId="7E9A1834" w14:textId="2D651670" w:rsidR="00C346CC" w:rsidRDefault="00C346CC" w:rsidP="00C346CC">
      <w:pPr>
        <w:rPr>
          <w:rFonts w:eastAsiaTheme="minorEastAsia"/>
          <w:lang w:val="pl-PL"/>
        </w:rPr>
      </w:pPr>
    </w:p>
    <w:p w14:paraId="18195CA0" w14:textId="4682ADEC" w:rsidR="00C346CC" w:rsidRDefault="00C346CC" w:rsidP="00C346CC">
      <w:pPr>
        <w:rPr>
          <w:rFonts w:eastAsiaTheme="minorEastAsia"/>
          <w:lang w:val="pl-PL"/>
        </w:rPr>
      </w:pPr>
    </w:p>
    <w:p w14:paraId="362D0A40" w14:textId="77777777" w:rsidR="00C346CC" w:rsidRDefault="00C346CC" w:rsidP="00C346CC">
      <w:pPr>
        <w:rPr>
          <w:rFonts w:eastAsiaTheme="minorEastAsia"/>
          <w:lang w:val="pl-PL"/>
        </w:rPr>
      </w:pPr>
    </w:p>
    <w:p w14:paraId="05A83772" w14:textId="77777777" w:rsidR="00C346CC" w:rsidRDefault="00C346CC" w:rsidP="00C346CC">
      <w:pPr>
        <w:rPr>
          <w:rFonts w:eastAsiaTheme="minorEastAsia"/>
          <w:lang w:val="pl-PL"/>
        </w:rPr>
      </w:pPr>
    </w:p>
    <w:p w14:paraId="0D1F3F54" w14:textId="77777777" w:rsidR="00C346CC" w:rsidRDefault="00C346CC" w:rsidP="00C346CC">
      <w:pPr>
        <w:rPr>
          <w:rFonts w:eastAsiaTheme="minorEastAsia"/>
          <w:lang w:val="pl-PL"/>
        </w:rPr>
      </w:pPr>
    </w:p>
    <w:p w14:paraId="15970EB0" w14:textId="77777777" w:rsidR="00C346CC" w:rsidRDefault="00C346CC" w:rsidP="00C346CC">
      <w:pPr>
        <w:rPr>
          <w:rFonts w:eastAsiaTheme="minorEastAsia"/>
          <w:lang w:val="pl-PL"/>
        </w:rPr>
      </w:pPr>
    </w:p>
    <w:p w14:paraId="31DC9B7E" w14:textId="77777777" w:rsidR="00C346CC" w:rsidRDefault="00C346CC" w:rsidP="00C346CC">
      <w:pPr>
        <w:rPr>
          <w:rFonts w:eastAsiaTheme="minorEastAsia"/>
          <w:lang w:val="pl-PL"/>
        </w:rPr>
      </w:pPr>
    </w:p>
    <w:p w14:paraId="5290F78C" w14:textId="77777777" w:rsidR="00C346CC" w:rsidRDefault="00C346CC" w:rsidP="00C346CC">
      <w:pPr>
        <w:rPr>
          <w:rFonts w:eastAsiaTheme="minorEastAsia"/>
          <w:lang w:val="pl-PL"/>
        </w:rPr>
      </w:pPr>
    </w:p>
    <w:p w14:paraId="1EC61B53" w14:textId="77777777" w:rsidR="00C346CC" w:rsidRDefault="00C346CC" w:rsidP="00C346CC">
      <w:pPr>
        <w:rPr>
          <w:rFonts w:eastAsiaTheme="minorEastAsia"/>
          <w:lang w:val="pl-PL"/>
        </w:rPr>
      </w:pPr>
    </w:p>
    <w:p w14:paraId="3EED1C6B" w14:textId="77777777" w:rsidR="00C346CC" w:rsidRDefault="00C346CC" w:rsidP="00C346CC">
      <w:pPr>
        <w:rPr>
          <w:rFonts w:eastAsiaTheme="minorEastAsia"/>
          <w:lang w:val="pl-PL"/>
        </w:rPr>
      </w:pPr>
    </w:p>
    <w:p w14:paraId="19342058" w14:textId="77777777" w:rsidR="00C346CC" w:rsidRDefault="00C346CC" w:rsidP="00C346CC">
      <w:pPr>
        <w:rPr>
          <w:rFonts w:eastAsiaTheme="minorEastAsia"/>
          <w:lang w:val="pl-PL"/>
        </w:rPr>
      </w:pPr>
    </w:p>
    <w:p w14:paraId="6FB64A3D" w14:textId="77777777" w:rsidR="00C346CC" w:rsidRDefault="00C346CC" w:rsidP="00C346CC">
      <w:pPr>
        <w:rPr>
          <w:rFonts w:eastAsiaTheme="minorEastAsia"/>
          <w:lang w:val="pl-PL"/>
        </w:rPr>
      </w:pPr>
    </w:p>
    <w:p w14:paraId="3CBE69D8" w14:textId="77777777" w:rsidR="00C346CC" w:rsidRDefault="00C346CC" w:rsidP="00C346CC">
      <w:pPr>
        <w:rPr>
          <w:rFonts w:eastAsiaTheme="minorEastAsia"/>
          <w:lang w:val="pl-PL"/>
        </w:rPr>
      </w:pPr>
    </w:p>
    <w:p w14:paraId="49A8363B" w14:textId="77777777" w:rsidR="00C346CC" w:rsidRDefault="00C346CC" w:rsidP="00C346CC">
      <w:pPr>
        <w:rPr>
          <w:rFonts w:eastAsiaTheme="minorEastAsia"/>
          <w:lang w:val="pl-PL"/>
        </w:rPr>
      </w:pPr>
    </w:p>
    <w:p w14:paraId="76EA5C39" w14:textId="77777777" w:rsidR="00C346CC" w:rsidRDefault="00C346CC" w:rsidP="00C346CC">
      <w:pPr>
        <w:rPr>
          <w:rFonts w:eastAsiaTheme="minorEastAsia"/>
          <w:lang w:val="pl-PL"/>
        </w:rPr>
      </w:pPr>
    </w:p>
    <w:p w14:paraId="2AA12F16" w14:textId="77777777" w:rsidR="00C346CC" w:rsidRDefault="00C346CC" w:rsidP="00C346CC">
      <w:pPr>
        <w:rPr>
          <w:rFonts w:eastAsiaTheme="minorEastAsia"/>
          <w:lang w:val="pl-PL"/>
        </w:rPr>
      </w:pPr>
    </w:p>
    <w:p w14:paraId="5B175F99" w14:textId="77777777" w:rsidR="00C346CC" w:rsidRPr="00C346CC" w:rsidRDefault="00C346CC" w:rsidP="00C346CC">
      <w:pPr>
        <w:rPr>
          <w:rFonts w:eastAsiaTheme="minorEastAsia"/>
          <w:lang w:val="pl-PL"/>
        </w:rPr>
      </w:pPr>
    </w:p>
    <w:p w14:paraId="4BD137DC" w14:textId="27905360" w:rsidR="00C346CC" w:rsidRDefault="00C346CC" w:rsidP="00E15FE0">
      <w:pPr>
        <w:rPr>
          <w:rFonts w:eastAsiaTheme="minorEastAsia"/>
          <w:lang w:val="pl-PL"/>
        </w:rPr>
      </w:pPr>
    </w:p>
    <w:p w14:paraId="4BE55B55" w14:textId="77777777" w:rsidR="00C346CC" w:rsidRDefault="00C346CC" w:rsidP="00E15FE0">
      <w:pPr>
        <w:rPr>
          <w:rFonts w:eastAsiaTheme="minorEastAsia"/>
          <w:lang w:val="pl-PL"/>
        </w:rPr>
      </w:pPr>
    </w:p>
    <w:p w14:paraId="119C22C4" w14:textId="77777777" w:rsidR="00C346CC" w:rsidRDefault="00C346CC" w:rsidP="00E15FE0">
      <w:pPr>
        <w:rPr>
          <w:rFonts w:eastAsiaTheme="minorEastAsia"/>
          <w:lang w:val="pl-PL"/>
        </w:rPr>
      </w:pPr>
    </w:p>
    <w:p w14:paraId="312AA599" w14:textId="79DA6AEB" w:rsidR="00C346CC" w:rsidRDefault="00C346CC" w:rsidP="00E15FE0">
      <w:pPr>
        <w:rPr>
          <w:rFonts w:eastAsiaTheme="minorEastAsia"/>
          <w:lang w:val="pl-PL"/>
        </w:rPr>
      </w:pPr>
    </w:p>
    <w:p w14:paraId="740D65C8" w14:textId="52B7F4AD" w:rsidR="00C346CC" w:rsidRDefault="00C346CC" w:rsidP="00E15FE0">
      <w:pPr>
        <w:rPr>
          <w:rFonts w:eastAsiaTheme="minorEastAsia"/>
          <w:lang w:val="pl-PL"/>
        </w:rPr>
      </w:pPr>
    </w:p>
    <w:p w14:paraId="33737F80" w14:textId="75BD2E9D" w:rsidR="00C346CC" w:rsidRDefault="00C346CC" w:rsidP="00E15FE0">
      <w:pPr>
        <w:rPr>
          <w:rFonts w:eastAsiaTheme="minorEastAsia"/>
          <w:lang w:val="pl-PL"/>
        </w:rPr>
      </w:pPr>
    </w:p>
    <w:p w14:paraId="2181243D" w14:textId="51F36C84" w:rsidR="00C346CC" w:rsidRDefault="00C346CC" w:rsidP="00E15FE0">
      <w:pPr>
        <w:rPr>
          <w:rFonts w:eastAsiaTheme="minorEastAsia"/>
          <w:lang w:val="pl-PL"/>
        </w:rPr>
      </w:pPr>
    </w:p>
    <w:p w14:paraId="3378CC8F" w14:textId="49B57364" w:rsidR="00C346CC" w:rsidRDefault="00C346CC" w:rsidP="00E15FE0">
      <w:pPr>
        <w:rPr>
          <w:rFonts w:eastAsiaTheme="minorEastAsia"/>
          <w:lang w:val="pl-PL"/>
        </w:rPr>
      </w:pPr>
    </w:p>
    <w:p w14:paraId="574728F4" w14:textId="77777777" w:rsidR="00C346CC" w:rsidRDefault="00C346CC" w:rsidP="00E15FE0">
      <w:pPr>
        <w:rPr>
          <w:rFonts w:eastAsiaTheme="minorEastAsia"/>
          <w:lang w:val="pl-PL"/>
        </w:rPr>
      </w:pPr>
    </w:p>
    <w:p w14:paraId="3B1DD45F" w14:textId="21D227B7" w:rsidR="00C346CC" w:rsidRDefault="00C346CC" w:rsidP="00E15FE0">
      <w:pPr>
        <w:rPr>
          <w:rFonts w:eastAsiaTheme="minorEastAsia"/>
          <w:lang w:val="pl-PL"/>
        </w:rPr>
      </w:pPr>
    </w:p>
    <w:p w14:paraId="1392527A" w14:textId="77777777" w:rsidR="00C346CC" w:rsidRDefault="00C346CC" w:rsidP="00E15FE0">
      <w:pPr>
        <w:rPr>
          <w:rFonts w:eastAsiaTheme="minorEastAsia"/>
          <w:lang w:val="pl-PL"/>
        </w:rPr>
      </w:pPr>
    </w:p>
    <w:p w14:paraId="214349FA" w14:textId="77777777" w:rsidR="00C346CC" w:rsidRDefault="00C346CC" w:rsidP="00E15FE0">
      <w:pPr>
        <w:rPr>
          <w:rFonts w:eastAsiaTheme="minorEastAsia"/>
          <w:lang w:val="pl-PL"/>
        </w:rPr>
      </w:pPr>
    </w:p>
    <w:p w14:paraId="31B6B7BB" w14:textId="10BA0114" w:rsidR="00C346CC" w:rsidRDefault="00C346CC" w:rsidP="00E15FE0">
      <w:pPr>
        <w:rPr>
          <w:rFonts w:eastAsiaTheme="minorEastAsia"/>
          <w:lang w:val="pl-PL"/>
        </w:rPr>
      </w:pPr>
    </w:p>
    <w:p w14:paraId="7C4D2209" w14:textId="77777777" w:rsidR="00C346CC" w:rsidRDefault="00C346CC" w:rsidP="00E15FE0">
      <w:pPr>
        <w:rPr>
          <w:rFonts w:eastAsiaTheme="minorEastAsia"/>
          <w:lang w:val="pl-PL"/>
        </w:rPr>
      </w:pPr>
    </w:p>
    <w:p w14:paraId="78888276" w14:textId="77777777" w:rsidR="00C346CC" w:rsidRDefault="00C346CC" w:rsidP="00E15FE0">
      <w:pPr>
        <w:rPr>
          <w:rFonts w:eastAsiaTheme="minorEastAsia"/>
          <w:lang w:val="pl-PL"/>
        </w:rPr>
      </w:pPr>
    </w:p>
    <w:p w14:paraId="6A20E2D6" w14:textId="7FDB0480" w:rsidR="00C346CC" w:rsidRDefault="00C346CC" w:rsidP="00E15FE0">
      <w:pPr>
        <w:rPr>
          <w:rFonts w:eastAsiaTheme="minorEastAsia"/>
          <w:lang w:val="pl-PL"/>
        </w:rPr>
      </w:pPr>
    </w:p>
    <w:p w14:paraId="60F5F4C9" w14:textId="77777777" w:rsidR="00C346CC" w:rsidRDefault="00C346CC" w:rsidP="00E15FE0">
      <w:pPr>
        <w:rPr>
          <w:rFonts w:eastAsiaTheme="minorEastAsia"/>
          <w:lang w:val="pl-PL"/>
        </w:rPr>
      </w:pPr>
    </w:p>
    <w:p w14:paraId="211624D7" w14:textId="77777777" w:rsidR="00C346CC" w:rsidRDefault="00C346CC" w:rsidP="00E15FE0">
      <w:pPr>
        <w:rPr>
          <w:rFonts w:eastAsiaTheme="minorEastAsia"/>
          <w:lang w:val="pl-PL"/>
        </w:rPr>
      </w:pPr>
    </w:p>
    <w:p w14:paraId="571E4857" w14:textId="77777777" w:rsidR="00C346CC" w:rsidRDefault="00C346CC" w:rsidP="00E15FE0">
      <w:pPr>
        <w:rPr>
          <w:rFonts w:eastAsiaTheme="minorEastAsia"/>
          <w:lang w:val="pl-PL"/>
        </w:rPr>
      </w:pPr>
    </w:p>
    <w:p w14:paraId="454B4468" w14:textId="77777777" w:rsidR="00C346CC" w:rsidRDefault="00C346CC" w:rsidP="00E15FE0">
      <w:pPr>
        <w:rPr>
          <w:rFonts w:eastAsiaTheme="minorEastAsia"/>
          <w:lang w:val="pl-PL"/>
        </w:rPr>
      </w:pPr>
    </w:p>
    <w:p w14:paraId="5FE69776" w14:textId="77777777" w:rsidR="00C346CC" w:rsidRDefault="00C346CC" w:rsidP="00E15FE0">
      <w:pPr>
        <w:rPr>
          <w:rFonts w:eastAsiaTheme="minorEastAsia"/>
          <w:lang w:val="pl-PL"/>
        </w:rPr>
      </w:pPr>
    </w:p>
    <w:p w14:paraId="32808B33" w14:textId="77777777" w:rsidR="00C346CC" w:rsidRDefault="00C346CC" w:rsidP="00E15FE0">
      <w:pPr>
        <w:rPr>
          <w:rFonts w:eastAsiaTheme="minorEastAsia"/>
          <w:lang w:val="pl-PL"/>
        </w:rPr>
      </w:pPr>
    </w:p>
    <w:p w14:paraId="3D2363F6" w14:textId="77777777" w:rsidR="00C346CC" w:rsidRDefault="00C346CC" w:rsidP="00E15FE0">
      <w:pPr>
        <w:rPr>
          <w:rFonts w:eastAsiaTheme="minorEastAsia"/>
          <w:lang w:val="pl-PL"/>
        </w:rPr>
      </w:pPr>
    </w:p>
    <w:p w14:paraId="5A87406D" w14:textId="77777777" w:rsidR="00C346CC" w:rsidRDefault="00C346CC" w:rsidP="00E15FE0">
      <w:pPr>
        <w:rPr>
          <w:rFonts w:eastAsiaTheme="minorEastAsia"/>
          <w:lang w:val="pl-PL"/>
        </w:rPr>
      </w:pPr>
    </w:p>
    <w:p w14:paraId="7964DEDF" w14:textId="6E5E6D0C" w:rsidR="00C346CC" w:rsidRDefault="00C346CC" w:rsidP="00E15FE0">
      <w:pPr>
        <w:rPr>
          <w:rFonts w:eastAsiaTheme="minorEastAsia"/>
          <w:lang w:val="pl-PL"/>
        </w:rPr>
      </w:pPr>
    </w:p>
    <w:p w14:paraId="30DD85C0" w14:textId="4943EBA2" w:rsidR="00DD495F" w:rsidRDefault="00DD495F" w:rsidP="00E15FE0">
      <w:pPr>
        <w:rPr>
          <w:rFonts w:eastAsiaTheme="minorEastAsia"/>
          <w:lang w:val="pl-PL"/>
        </w:rPr>
      </w:pPr>
    </w:p>
    <w:p w14:paraId="323E60C5" w14:textId="6E058690" w:rsidR="00C346CC" w:rsidRDefault="00C346CC" w:rsidP="00E15FE0">
      <w:pPr>
        <w:rPr>
          <w:rFonts w:eastAsiaTheme="minorEastAsia"/>
          <w:lang w:val="pl-PL"/>
        </w:rPr>
      </w:pPr>
    </w:p>
    <w:p w14:paraId="0B9D77D3" w14:textId="77777777" w:rsidR="00C346CC" w:rsidRDefault="00C346CC" w:rsidP="00E15FE0">
      <w:pPr>
        <w:rPr>
          <w:rFonts w:eastAsiaTheme="minorEastAsia"/>
          <w:lang w:val="pl-PL"/>
        </w:rPr>
      </w:pPr>
    </w:p>
    <w:p w14:paraId="36D4FCA9" w14:textId="433F0B81" w:rsidR="00C346CC" w:rsidRDefault="00C346CC" w:rsidP="00E15FE0">
      <w:pPr>
        <w:rPr>
          <w:rFonts w:eastAsiaTheme="minorEastAsia"/>
          <w:lang w:val="pl-PL"/>
        </w:rPr>
      </w:pPr>
    </w:p>
    <w:p w14:paraId="71D6C53E" w14:textId="77777777" w:rsidR="00C346CC" w:rsidRDefault="00C346CC" w:rsidP="00E15FE0">
      <w:pPr>
        <w:rPr>
          <w:rFonts w:eastAsiaTheme="minorEastAsia"/>
          <w:lang w:val="pl-PL"/>
        </w:rPr>
      </w:pPr>
    </w:p>
    <w:p w14:paraId="2B32D8A2" w14:textId="77777777" w:rsidR="00C346CC" w:rsidRDefault="00C346CC" w:rsidP="00E15FE0">
      <w:pPr>
        <w:rPr>
          <w:rFonts w:eastAsiaTheme="minorEastAsia"/>
          <w:lang w:val="pl-PL"/>
        </w:rPr>
      </w:pPr>
    </w:p>
    <w:p w14:paraId="1DA33790" w14:textId="0C0A48FB" w:rsidR="00DD495F" w:rsidRDefault="00DD495F" w:rsidP="00E15FE0">
      <w:pPr>
        <w:rPr>
          <w:rFonts w:eastAsiaTheme="minorEastAsia"/>
          <w:lang w:val="pl-PL"/>
        </w:rPr>
      </w:pPr>
    </w:p>
    <w:p w14:paraId="70D8329D" w14:textId="4C8845DD" w:rsidR="00DD495F" w:rsidRPr="00DD495F" w:rsidRDefault="00DD495F" w:rsidP="00DD495F">
      <w:pPr>
        <w:pStyle w:val="Nagwek2"/>
        <w:rPr>
          <w:rFonts w:eastAsiaTheme="minorEastAsia"/>
          <w:lang w:val="pl-PL"/>
        </w:rPr>
      </w:pPr>
      <w:bookmarkStart w:id="27" w:name="_Toc135764168"/>
      <w:r>
        <w:rPr>
          <w:lang w:val="pl-PL"/>
        </w:rPr>
        <w:lastRenderedPageBreak/>
        <w:t>Skutki i wnioski z tego</w:t>
      </w:r>
      <w:bookmarkEnd w:id="27"/>
    </w:p>
    <w:p w14:paraId="5E1D6539" w14:textId="77777777" w:rsidR="00DD495F" w:rsidRDefault="00DD495F" w:rsidP="00E15FE0">
      <w:pPr>
        <w:rPr>
          <w:rFonts w:eastAsiaTheme="minorEastAsia"/>
          <w:lang w:val="pl-PL"/>
        </w:rPr>
      </w:pPr>
    </w:p>
    <w:p w14:paraId="19AF4B0F" w14:textId="77777777" w:rsidR="00796C21" w:rsidRDefault="00796C21" w:rsidP="00E15FE0">
      <w:pPr>
        <w:rPr>
          <w:rFonts w:eastAsiaTheme="minorEastAsia"/>
          <w:lang w:val="pl-PL"/>
        </w:rPr>
      </w:pPr>
    </w:p>
    <w:p w14:paraId="30D60AEB" w14:textId="77777777" w:rsidR="00796C21" w:rsidRDefault="00796C21" w:rsidP="00E15FE0">
      <w:pPr>
        <w:rPr>
          <w:rFonts w:eastAsiaTheme="minorEastAsia"/>
          <w:lang w:val="pl-PL"/>
        </w:rPr>
      </w:pPr>
    </w:p>
    <w:p w14:paraId="701C8053" w14:textId="77777777" w:rsidR="00796C21" w:rsidRDefault="00796C21" w:rsidP="00E15FE0">
      <w:pPr>
        <w:rPr>
          <w:rFonts w:eastAsiaTheme="minorEastAsia"/>
          <w:lang w:val="pl-PL"/>
        </w:rPr>
      </w:pPr>
    </w:p>
    <w:p w14:paraId="46DF1296" w14:textId="77777777" w:rsidR="00796C21" w:rsidRDefault="00796C21" w:rsidP="00E15FE0">
      <w:pPr>
        <w:rPr>
          <w:rFonts w:eastAsiaTheme="minorEastAsia"/>
          <w:lang w:val="pl-PL"/>
        </w:rPr>
      </w:pPr>
    </w:p>
    <w:p w14:paraId="79F8877C" w14:textId="77777777" w:rsidR="00796C21" w:rsidRDefault="00796C21" w:rsidP="00E15FE0">
      <w:pPr>
        <w:rPr>
          <w:rFonts w:eastAsiaTheme="minorEastAsia"/>
          <w:lang w:val="pl-PL"/>
        </w:rPr>
      </w:pPr>
    </w:p>
    <w:p w14:paraId="1F497FB0" w14:textId="77777777" w:rsidR="00796C21" w:rsidRDefault="00796C21" w:rsidP="00E15FE0">
      <w:pPr>
        <w:rPr>
          <w:rFonts w:eastAsiaTheme="minorEastAsia"/>
          <w:lang w:val="pl-PL"/>
        </w:rPr>
      </w:pPr>
    </w:p>
    <w:p w14:paraId="5C195557" w14:textId="77777777" w:rsidR="00796C21" w:rsidRDefault="00796C21" w:rsidP="00E15FE0">
      <w:pPr>
        <w:rPr>
          <w:rFonts w:eastAsiaTheme="minorEastAsia"/>
          <w:lang w:val="pl-PL"/>
        </w:rPr>
      </w:pPr>
    </w:p>
    <w:p w14:paraId="3A0CF8E3" w14:textId="77777777" w:rsidR="00796C21" w:rsidRDefault="00796C21" w:rsidP="00E15FE0">
      <w:pPr>
        <w:rPr>
          <w:rFonts w:eastAsiaTheme="minorEastAsia"/>
          <w:lang w:val="pl-PL"/>
        </w:rPr>
      </w:pPr>
    </w:p>
    <w:p w14:paraId="20487547" w14:textId="77777777" w:rsidR="00796C21" w:rsidRDefault="00796C21" w:rsidP="00E15FE0">
      <w:pPr>
        <w:rPr>
          <w:rFonts w:eastAsiaTheme="minorEastAsia"/>
          <w:lang w:val="pl-PL"/>
        </w:rPr>
      </w:pPr>
    </w:p>
    <w:p w14:paraId="0C2AFBF5" w14:textId="77777777" w:rsidR="00796C21" w:rsidRDefault="00796C21" w:rsidP="00E15FE0">
      <w:pPr>
        <w:rPr>
          <w:rFonts w:eastAsiaTheme="minorEastAsia"/>
          <w:lang w:val="pl-PL"/>
        </w:rPr>
      </w:pPr>
    </w:p>
    <w:p w14:paraId="5FF0F473" w14:textId="77777777" w:rsidR="00796C21" w:rsidRDefault="00796C21" w:rsidP="00E15FE0">
      <w:pPr>
        <w:rPr>
          <w:rFonts w:eastAsiaTheme="minorEastAsia"/>
          <w:lang w:val="pl-PL"/>
        </w:rPr>
      </w:pPr>
    </w:p>
    <w:p w14:paraId="31DF846C" w14:textId="77777777" w:rsidR="00796C21" w:rsidRDefault="00796C21" w:rsidP="00E15FE0">
      <w:pPr>
        <w:rPr>
          <w:rFonts w:eastAsiaTheme="minorEastAsia"/>
          <w:lang w:val="pl-PL"/>
        </w:rPr>
      </w:pPr>
    </w:p>
    <w:p w14:paraId="6CD63438" w14:textId="77777777" w:rsidR="00796C21" w:rsidRDefault="00796C21" w:rsidP="00E15FE0">
      <w:pPr>
        <w:rPr>
          <w:rFonts w:eastAsiaTheme="minorEastAsia"/>
          <w:lang w:val="pl-PL"/>
        </w:rPr>
      </w:pPr>
    </w:p>
    <w:p w14:paraId="009773F6" w14:textId="77777777" w:rsidR="00796C21" w:rsidRDefault="00796C21" w:rsidP="00E15FE0">
      <w:pPr>
        <w:rPr>
          <w:rFonts w:eastAsiaTheme="minorEastAsia"/>
          <w:lang w:val="pl-PL"/>
        </w:rPr>
      </w:pPr>
    </w:p>
    <w:p w14:paraId="6BE8C4EF" w14:textId="77777777" w:rsidR="00796C21" w:rsidRDefault="00796C21" w:rsidP="00E15FE0">
      <w:pPr>
        <w:rPr>
          <w:rFonts w:eastAsiaTheme="minorEastAsia"/>
          <w:lang w:val="pl-PL"/>
        </w:rPr>
      </w:pPr>
    </w:p>
    <w:p w14:paraId="044688EB" w14:textId="77777777" w:rsidR="00796C21" w:rsidRDefault="00796C21" w:rsidP="00E15FE0">
      <w:pPr>
        <w:rPr>
          <w:rFonts w:eastAsiaTheme="minorEastAsia"/>
          <w:lang w:val="pl-PL"/>
        </w:rPr>
      </w:pPr>
    </w:p>
    <w:p w14:paraId="7EFD3649" w14:textId="77777777" w:rsidR="00796C21" w:rsidRDefault="00796C21" w:rsidP="00E15FE0">
      <w:pPr>
        <w:rPr>
          <w:rFonts w:eastAsiaTheme="minorEastAsia"/>
          <w:lang w:val="pl-PL"/>
        </w:rPr>
      </w:pPr>
    </w:p>
    <w:p w14:paraId="6D4B21DB" w14:textId="77777777" w:rsidR="00796C21" w:rsidRDefault="00796C21" w:rsidP="00E15FE0">
      <w:pPr>
        <w:rPr>
          <w:rFonts w:eastAsiaTheme="minorEastAsia"/>
          <w:lang w:val="pl-PL"/>
        </w:rPr>
      </w:pPr>
    </w:p>
    <w:p w14:paraId="2A9FA9A9" w14:textId="77777777" w:rsidR="00796C21" w:rsidRDefault="00796C21" w:rsidP="00E15FE0">
      <w:pPr>
        <w:rPr>
          <w:rFonts w:eastAsiaTheme="minorEastAsia"/>
          <w:lang w:val="pl-PL"/>
        </w:rPr>
      </w:pPr>
    </w:p>
    <w:p w14:paraId="0D5900CA" w14:textId="77777777" w:rsidR="00796C21" w:rsidRDefault="00796C21" w:rsidP="00E15FE0">
      <w:pPr>
        <w:rPr>
          <w:rFonts w:eastAsiaTheme="minorEastAsia"/>
          <w:lang w:val="pl-PL"/>
        </w:rPr>
      </w:pPr>
    </w:p>
    <w:p w14:paraId="086FB922" w14:textId="77777777" w:rsidR="00796C21" w:rsidRDefault="00796C21" w:rsidP="00E15FE0">
      <w:pPr>
        <w:rPr>
          <w:rFonts w:eastAsiaTheme="minorEastAsia"/>
          <w:lang w:val="pl-PL"/>
        </w:rPr>
      </w:pPr>
    </w:p>
    <w:p w14:paraId="3A2BF2FF" w14:textId="77777777" w:rsidR="00796C21" w:rsidRDefault="00796C21" w:rsidP="00E15FE0">
      <w:pPr>
        <w:rPr>
          <w:rFonts w:eastAsiaTheme="minorEastAsia"/>
          <w:lang w:val="pl-PL"/>
        </w:rPr>
      </w:pPr>
    </w:p>
    <w:p w14:paraId="396B57B4" w14:textId="77777777" w:rsidR="00796C21" w:rsidRDefault="00796C21" w:rsidP="00E15FE0">
      <w:pPr>
        <w:rPr>
          <w:rFonts w:eastAsiaTheme="minorEastAsia"/>
          <w:lang w:val="pl-PL"/>
        </w:rPr>
      </w:pPr>
    </w:p>
    <w:p w14:paraId="21168B73" w14:textId="77777777" w:rsidR="00796C21" w:rsidRDefault="00796C21" w:rsidP="00E15FE0">
      <w:pPr>
        <w:rPr>
          <w:rFonts w:eastAsiaTheme="minorEastAsia"/>
          <w:lang w:val="pl-PL"/>
        </w:rPr>
      </w:pPr>
    </w:p>
    <w:p w14:paraId="3E8E1993" w14:textId="77777777" w:rsidR="00796C21" w:rsidRDefault="00796C21" w:rsidP="00E15FE0">
      <w:pPr>
        <w:rPr>
          <w:rFonts w:eastAsiaTheme="minorEastAsia"/>
          <w:lang w:val="pl-PL"/>
        </w:rPr>
      </w:pPr>
    </w:p>
    <w:p w14:paraId="4F570F67" w14:textId="77777777" w:rsidR="00796C21" w:rsidRDefault="00796C21" w:rsidP="00E15FE0">
      <w:pPr>
        <w:rPr>
          <w:rFonts w:eastAsiaTheme="minorEastAsia"/>
          <w:lang w:val="pl-PL"/>
        </w:rPr>
      </w:pPr>
    </w:p>
    <w:p w14:paraId="6D21D94C" w14:textId="77777777" w:rsidR="00796C21" w:rsidRDefault="00796C21" w:rsidP="00E15FE0">
      <w:pPr>
        <w:rPr>
          <w:rFonts w:eastAsiaTheme="minorEastAsia"/>
          <w:lang w:val="pl-PL"/>
        </w:rPr>
      </w:pPr>
    </w:p>
    <w:p w14:paraId="227A383B" w14:textId="77777777" w:rsidR="00796C21" w:rsidRDefault="00796C21" w:rsidP="00E15FE0">
      <w:pPr>
        <w:rPr>
          <w:rFonts w:eastAsiaTheme="minorEastAsia"/>
          <w:lang w:val="pl-PL"/>
        </w:rPr>
      </w:pPr>
    </w:p>
    <w:p w14:paraId="3ACCAACF" w14:textId="77777777" w:rsidR="00796C21" w:rsidRDefault="00796C21" w:rsidP="00E15FE0">
      <w:pPr>
        <w:rPr>
          <w:rFonts w:eastAsiaTheme="minorEastAsia"/>
          <w:lang w:val="pl-PL"/>
        </w:rPr>
      </w:pPr>
    </w:p>
    <w:p w14:paraId="14019433" w14:textId="77777777" w:rsidR="00796C21" w:rsidRDefault="00796C21" w:rsidP="00E15FE0">
      <w:pPr>
        <w:rPr>
          <w:rFonts w:eastAsiaTheme="minorEastAsia"/>
          <w:lang w:val="pl-PL"/>
        </w:rPr>
      </w:pPr>
    </w:p>
    <w:p w14:paraId="44AB6563" w14:textId="77777777" w:rsidR="00796C21" w:rsidRDefault="00796C21" w:rsidP="00E15FE0">
      <w:pPr>
        <w:rPr>
          <w:rFonts w:eastAsiaTheme="minorEastAsia"/>
          <w:lang w:val="pl-PL"/>
        </w:rPr>
      </w:pPr>
    </w:p>
    <w:p w14:paraId="5CA2CFAD" w14:textId="77777777" w:rsidR="00796C21" w:rsidRDefault="00796C21" w:rsidP="00E15FE0">
      <w:pPr>
        <w:rPr>
          <w:rFonts w:eastAsiaTheme="minorEastAsia"/>
          <w:lang w:val="pl-PL"/>
        </w:rPr>
      </w:pPr>
    </w:p>
    <w:p w14:paraId="18966EA1" w14:textId="77777777" w:rsidR="00796C21" w:rsidRDefault="00796C21" w:rsidP="00E15FE0">
      <w:pPr>
        <w:rPr>
          <w:rFonts w:eastAsiaTheme="minorEastAsia"/>
          <w:lang w:val="pl-PL"/>
        </w:rPr>
      </w:pPr>
    </w:p>
    <w:p w14:paraId="61F12F77" w14:textId="77777777" w:rsidR="00796C21" w:rsidRDefault="00796C21" w:rsidP="00E15FE0">
      <w:pPr>
        <w:rPr>
          <w:rFonts w:eastAsiaTheme="minorEastAsia"/>
          <w:lang w:val="pl-PL"/>
        </w:rPr>
      </w:pPr>
    </w:p>
    <w:p w14:paraId="0C1D28BF" w14:textId="77777777" w:rsidR="00796C21" w:rsidRDefault="00796C21" w:rsidP="00E15FE0">
      <w:pPr>
        <w:rPr>
          <w:rFonts w:eastAsiaTheme="minorEastAsia"/>
          <w:lang w:val="pl-PL"/>
        </w:rPr>
      </w:pPr>
    </w:p>
    <w:p w14:paraId="7DAF179C" w14:textId="77777777" w:rsidR="00796C21" w:rsidRDefault="00796C21" w:rsidP="00E15FE0">
      <w:pPr>
        <w:rPr>
          <w:rFonts w:eastAsiaTheme="minorEastAsia"/>
          <w:lang w:val="pl-PL"/>
        </w:rPr>
      </w:pPr>
    </w:p>
    <w:p w14:paraId="759E3A36" w14:textId="77777777" w:rsidR="00796C21" w:rsidRDefault="00796C21" w:rsidP="00E15FE0">
      <w:pPr>
        <w:rPr>
          <w:rFonts w:eastAsiaTheme="minorEastAsia"/>
          <w:lang w:val="pl-PL"/>
        </w:rPr>
      </w:pPr>
    </w:p>
    <w:p w14:paraId="00423203" w14:textId="77777777" w:rsidR="00796C21" w:rsidRDefault="00796C21" w:rsidP="00E15FE0">
      <w:pPr>
        <w:rPr>
          <w:rFonts w:eastAsiaTheme="minorEastAsia"/>
          <w:lang w:val="pl-PL"/>
        </w:rPr>
      </w:pPr>
    </w:p>
    <w:p w14:paraId="440335C1" w14:textId="77777777" w:rsidR="00796C21" w:rsidRDefault="00796C21" w:rsidP="00E15FE0">
      <w:pPr>
        <w:rPr>
          <w:rFonts w:eastAsiaTheme="minorEastAsia"/>
          <w:lang w:val="pl-PL"/>
        </w:rPr>
      </w:pPr>
    </w:p>
    <w:p w14:paraId="7B976DFF" w14:textId="77777777" w:rsidR="00796C21" w:rsidRDefault="00796C21" w:rsidP="00E15FE0">
      <w:pPr>
        <w:rPr>
          <w:rFonts w:eastAsiaTheme="minorEastAsia"/>
          <w:lang w:val="pl-PL"/>
        </w:rPr>
      </w:pPr>
    </w:p>
    <w:p w14:paraId="3EBC01C4" w14:textId="77777777" w:rsidR="00796C21" w:rsidRDefault="00796C21" w:rsidP="00E15FE0">
      <w:pPr>
        <w:rPr>
          <w:rFonts w:eastAsiaTheme="minorEastAsia"/>
          <w:lang w:val="pl-PL"/>
        </w:rPr>
      </w:pPr>
    </w:p>
    <w:p w14:paraId="0CAAA4DC" w14:textId="77777777" w:rsidR="00796C21" w:rsidRDefault="00796C21" w:rsidP="00E15FE0">
      <w:pPr>
        <w:rPr>
          <w:rFonts w:eastAsiaTheme="minorEastAsia"/>
          <w:lang w:val="pl-PL"/>
        </w:rPr>
      </w:pPr>
    </w:p>
    <w:p w14:paraId="0B467C2E" w14:textId="77777777" w:rsidR="00796C21" w:rsidRDefault="00796C21" w:rsidP="00E15FE0">
      <w:pPr>
        <w:rPr>
          <w:rFonts w:eastAsiaTheme="minorEastAsia"/>
          <w:lang w:val="pl-PL"/>
        </w:rPr>
      </w:pPr>
    </w:p>
    <w:p w14:paraId="5323EDB8" w14:textId="77777777" w:rsidR="00C346CC" w:rsidRDefault="00C346CC" w:rsidP="00E15FE0">
      <w:pPr>
        <w:rPr>
          <w:rFonts w:eastAsiaTheme="minorEastAsia"/>
          <w:lang w:val="pl-PL"/>
        </w:rPr>
      </w:pPr>
    </w:p>
    <w:p w14:paraId="1B624159" w14:textId="77777777" w:rsidR="00C346CC" w:rsidRDefault="00C346CC" w:rsidP="00E15FE0">
      <w:pPr>
        <w:rPr>
          <w:rFonts w:eastAsiaTheme="minorEastAsia"/>
          <w:lang w:val="pl-PL"/>
        </w:rPr>
      </w:pPr>
    </w:p>
    <w:p w14:paraId="5DCDBA31" w14:textId="77777777" w:rsidR="00C346CC" w:rsidRDefault="00C346CC" w:rsidP="00E15FE0">
      <w:pPr>
        <w:rPr>
          <w:rFonts w:eastAsiaTheme="minorEastAsia"/>
          <w:lang w:val="pl-PL"/>
        </w:rPr>
      </w:pPr>
    </w:p>
    <w:p w14:paraId="3FEAEB07" w14:textId="77777777" w:rsidR="00796C21" w:rsidRPr="00E15FE0" w:rsidRDefault="00796C21" w:rsidP="00E15FE0">
      <w:pPr>
        <w:rPr>
          <w:rFonts w:eastAsiaTheme="minorEastAsia"/>
          <w:lang w:val="pl-PL"/>
        </w:rPr>
      </w:pPr>
    </w:p>
    <w:p w14:paraId="531D6906" w14:textId="65EB0CE6" w:rsidR="001E2FCA" w:rsidRDefault="007756BF" w:rsidP="003D4FA7">
      <w:pPr>
        <w:pStyle w:val="Nagwek1"/>
        <w:rPr>
          <w:rFonts w:asciiTheme="minorHAnsi" w:eastAsiaTheme="minorEastAsia" w:hAnsiTheme="minorHAnsi" w:cstheme="minorBidi"/>
          <w:noProof/>
          <w:lang w:val="pl-PL"/>
        </w:rPr>
      </w:pPr>
      <w:r>
        <w:rPr>
          <w:rFonts w:asciiTheme="minorHAnsi" w:eastAsiaTheme="minorEastAsia" w:hAnsiTheme="minorHAnsi" w:cstheme="minorBidi"/>
          <w:noProof/>
          <w:lang w:val="pl-PL"/>
        </w:rPr>
        <w:lastRenderedPageBreak/>
        <w:t>Projekt GUI</w:t>
      </w:r>
    </w:p>
    <w:p w14:paraId="44D9A116" w14:textId="327CC628" w:rsidR="00B83FCF" w:rsidRPr="00796C21" w:rsidRDefault="00B83FCF" w:rsidP="00B83FCF">
      <w:pPr>
        <w:pStyle w:val="Nagwek2"/>
        <w:rPr>
          <w:rFonts w:asciiTheme="minorHAnsi" w:hAnsiTheme="minorHAnsi" w:cstheme="minorHAnsi"/>
          <w:sz w:val="24"/>
          <w:szCs w:val="24"/>
          <w:lang w:val="pl-PL"/>
        </w:rPr>
      </w:pPr>
      <w:bookmarkStart w:id="28" w:name="_Toc135764170"/>
      <w:r w:rsidRPr="00796C21">
        <w:rPr>
          <w:rFonts w:asciiTheme="minorHAnsi" w:hAnsiTheme="minorHAnsi" w:cstheme="minorHAnsi"/>
          <w:sz w:val="24"/>
          <w:szCs w:val="24"/>
          <w:lang w:val="pl-PL"/>
        </w:rPr>
        <w:t>Opis projektu GUI</w:t>
      </w:r>
      <w:bookmarkEnd w:id="28"/>
    </w:p>
    <w:p w14:paraId="07B77D15" w14:textId="69AD5587" w:rsidR="00796C21" w:rsidRDefault="00796C21" w:rsidP="00796C21">
      <w:pPr>
        <w:ind w:left="720"/>
        <w:rPr>
          <w:rFonts w:asciiTheme="minorHAnsi" w:hAnsiTheme="minorHAnsi" w:cstheme="minorHAnsi"/>
          <w:sz w:val="22"/>
          <w:szCs w:val="22"/>
          <w:lang w:val="pl-PL"/>
        </w:rPr>
      </w:pPr>
      <w:r w:rsidRPr="00796C21">
        <w:rPr>
          <w:rFonts w:asciiTheme="minorHAnsi" w:hAnsiTheme="minorHAnsi" w:cstheme="minorHAnsi"/>
          <w:sz w:val="22"/>
          <w:szCs w:val="22"/>
          <w:lang w:val="pl-PL"/>
        </w:rPr>
        <w:t>W poniższych zdjęciach zostanie pokazany prototyp interfejsu użytkownika do wyżej opisanego przypadków użycia</w:t>
      </w:r>
      <w:r>
        <w:rPr>
          <w:rFonts w:asciiTheme="minorHAnsi" w:hAnsiTheme="minorHAnsi" w:cstheme="minorHAnsi"/>
          <w:sz w:val="22"/>
          <w:szCs w:val="22"/>
          <w:lang w:val="pl-PL"/>
        </w:rPr>
        <w:t xml:space="preserve">. Interfejsu posiada przyciski, które przenoszą do kolejnych widżetów. Każdy plan dietetyczny czy treningowy maja inne formularze, które odnoszą się do nich. Potem jest wyświetlany widżet, w którym trzeba wybrać z listy danie odnoszące się do planu dietetycznego lub ćwiczenie odnoszące się do planu treningowego. Można podczas dodania tych opcji stworzyć nowe danie lub ćwiczenie.  Przepis posiada tylko formularz </w:t>
      </w:r>
      <w:r w:rsidR="00093B23">
        <w:rPr>
          <w:rFonts w:asciiTheme="minorHAnsi" w:hAnsiTheme="minorHAnsi" w:cstheme="minorHAnsi"/>
          <w:sz w:val="22"/>
          <w:szCs w:val="22"/>
          <w:lang w:val="pl-PL"/>
        </w:rPr>
        <w:t>do dania danych. Po wpisaniu złych danych w formularzu zostanie wyświetlona na dole informacja o tym pod rubryką gdzie jest błąd.</w:t>
      </w:r>
    </w:p>
    <w:p w14:paraId="7007D538" w14:textId="77777777" w:rsidR="00AF2E06" w:rsidRPr="00796C21" w:rsidRDefault="00AF2E06" w:rsidP="00796C21">
      <w:pPr>
        <w:ind w:left="720"/>
        <w:rPr>
          <w:rFonts w:asciiTheme="minorHAnsi" w:hAnsiTheme="minorHAnsi" w:cstheme="minorHAnsi"/>
          <w:sz w:val="22"/>
          <w:szCs w:val="22"/>
          <w:lang w:val="pl-PL"/>
        </w:rPr>
      </w:pPr>
    </w:p>
    <w:p w14:paraId="3BF09280" w14:textId="460F3E7E" w:rsidR="00796C21" w:rsidRPr="00796C21" w:rsidRDefault="00796C21" w:rsidP="00796C21">
      <w:pPr>
        <w:pStyle w:val="Nagwek3"/>
        <w:rPr>
          <w:rFonts w:asciiTheme="minorHAnsi" w:hAnsiTheme="minorHAnsi" w:cstheme="minorHAnsi"/>
          <w:sz w:val="22"/>
          <w:szCs w:val="22"/>
          <w:lang w:val="pl-PL"/>
        </w:rPr>
      </w:pPr>
      <w:bookmarkStart w:id="29" w:name="_Toc135764171"/>
      <w:r w:rsidRPr="00796C21">
        <w:rPr>
          <w:rFonts w:asciiTheme="minorHAnsi" w:hAnsiTheme="minorHAnsi" w:cstheme="minorHAnsi"/>
          <w:sz w:val="22"/>
          <w:szCs w:val="22"/>
          <w:lang w:val="pl-PL"/>
        </w:rPr>
        <w:t>Widżet tworzenia planu dietetycznego, treningowego lub przepisu</w:t>
      </w:r>
      <w:bookmarkEnd w:id="29"/>
      <w:r w:rsidRPr="00796C21">
        <w:rPr>
          <w:rFonts w:asciiTheme="minorHAnsi" w:hAnsiTheme="minorHAnsi" w:cstheme="minorHAnsi"/>
          <w:sz w:val="22"/>
          <w:szCs w:val="22"/>
          <w:lang w:val="pl-PL"/>
        </w:rPr>
        <w:t xml:space="preserve"> </w:t>
      </w:r>
    </w:p>
    <w:p w14:paraId="6F53EAA2" w14:textId="71CD546E" w:rsidR="00B83FCF" w:rsidRPr="00B83FCF" w:rsidRDefault="00B83FCF" w:rsidP="00B83FCF">
      <w:pPr>
        <w:rPr>
          <w:rFonts w:eastAsiaTheme="minorEastAsia"/>
          <w:lang w:val="pl-PL"/>
        </w:rPr>
      </w:pPr>
    </w:p>
    <w:p w14:paraId="21C806C1" w14:textId="3A3C493E" w:rsidR="00B83FCF" w:rsidRDefault="00B83FCF" w:rsidP="00B83FCF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7EAF2C2" wp14:editId="4F3B6E3D">
            <wp:extent cx="6310745" cy="4499477"/>
            <wp:effectExtent l="0" t="0" r="0" b="0"/>
            <wp:docPr id="965895570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549" cy="450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BD86" w14:textId="77777777" w:rsidR="00796C21" w:rsidRDefault="00796C21" w:rsidP="00B83FCF">
      <w:pPr>
        <w:rPr>
          <w:lang w:val="pl-PL"/>
        </w:rPr>
      </w:pPr>
    </w:p>
    <w:p w14:paraId="2A1BB89B" w14:textId="77777777" w:rsidR="00796C21" w:rsidRDefault="00796C21" w:rsidP="00B83FCF">
      <w:pPr>
        <w:rPr>
          <w:lang w:val="pl-PL"/>
        </w:rPr>
      </w:pPr>
    </w:p>
    <w:p w14:paraId="4CA8A08F" w14:textId="77777777" w:rsidR="00796C21" w:rsidRDefault="00796C21" w:rsidP="00B83FCF">
      <w:pPr>
        <w:rPr>
          <w:sz w:val="22"/>
          <w:szCs w:val="22"/>
          <w:lang w:val="pl-PL"/>
        </w:rPr>
      </w:pPr>
    </w:p>
    <w:p w14:paraId="708BB14F" w14:textId="77777777" w:rsidR="00796C21" w:rsidRDefault="00796C21" w:rsidP="00B83FCF">
      <w:pPr>
        <w:rPr>
          <w:sz w:val="22"/>
          <w:szCs w:val="22"/>
          <w:lang w:val="pl-PL"/>
        </w:rPr>
      </w:pPr>
    </w:p>
    <w:p w14:paraId="3000F5ED" w14:textId="77777777" w:rsidR="00796C21" w:rsidRDefault="00796C21" w:rsidP="00B83FCF">
      <w:pPr>
        <w:rPr>
          <w:sz w:val="22"/>
          <w:szCs w:val="22"/>
          <w:lang w:val="pl-PL"/>
        </w:rPr>
      </w:pPr>
    </w:p>
    <w:p w14:paraId="594ED913" w14:textId="77777777" w:rsidR="00796C21" w:rsidRDefault="00796C21" w:rsidP="00B83FCF">
      <w:pPr>
        <w:rPr>
          <w:sz w:val="22"/>
          <w:szCs w:val="22"/>
          <w:lang w:val="pl-PL"/>
        </w:rPr>
      </w:pPr>
    </w:p>
    <w:p w14:paraId="0320D646" w14:textId="77777777" w:rsidR="00796C21" w:rsidRDefault="00796C21" w:rsidP="00B83FCF">
      <w:pPr>
        <w:rPr>
          <w:sz w:val="22"/>
          <w:szCs w:val="22"/>
          <w:lang w:val="pl-PL"/>
        </w:rPr>
      </w:pPr>
    </w:p>
    <w:p w14:paraId="3FD87396" w14:textId="77777777" w:rsidR="00796C21" w:rsidRPr="00796C21" w:rsidRDefault="00796C21" w:rsidP="00B83FCF">
      <w:pPr>
        <w:rPr>
          <w:sz w:val="22"/>
          <w:szCs w:val="22"/>
          <w:lang w:val="pl-PL"/>
        </w:rPr>
      </w:pPr>
    </w:p>
    <w:p w14:paraId="61074E5B" w14:textId="75079938" w:rsidR="00796C21" w:rsidRDefault="00796C21" w:rsidP="00796C21">
      <w:pPr>
        <w:pStyle w:val="Nagwek3"/>
        <w:rPr>
          <w:rFonts w:asciiTheme="minorHAnsi" w:hAnsiTheme="minorHAnsi" w:cstheme="minorHAnsi"/>
          <w:sz w:val="22"/>
          <w:szCs w:val="22"/>
          <w:lang w:val="pl-PL"/>
        </w:rPr>
      </w:pPr>
      <w:bookmarkStart w:id="30" w:name="_Toc135764172"/>
      <w:r w:rsidRPr="00796C21">
        <w:rPr>
          <w:rFonts w:asciiTheme="minorHAnsi" w:hAnsiTheme="minorHAnsi" w:cstheme="minorHAnsi"/>
          <w:sz w:val="22"/>
          <w:szCs w:val="22"/>
          <w:lang w:val="pl-PL"/>
        </w:rPr>
        <w:t>Formularz do dodania danych planu dietetycznego, treningowego lub przepisu</w:t>
      </w:r>
      <w:bookmarkEnd w:id="30"/>
    </w:p>
    <w:p w14:paraId="4429E780" w14:textId="77777777" w:rsidR="00093B23" w:rsidRPr="00093B23" w:rsidRDefault="00093B23" w:rsidP="00093B23">
      <w:pPr>
        <w:rPr>
          <w:lang w:val="pl-PL"/>
        </w:rPr>
      </w:pPr>
    </w:p>
    <w:p w14:paraId="1E7D21BA" w14:textId="7A20732C" w:rsidR="00796C21" w:rsidRDefault="00093B23" w:rsidP="00B83FCF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CBE6425" wp14:editId="6C602949">
            <wp:extent cx="6442364" cy="3510947"/>
            <wp:effectExtent l="0" t="0" r="0" b="0"/>
            <wp:docPr id="213191752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515" cy="351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125A" w14:textId="77777777" w:rsidR="00AF2E06" w:rsidRDefault="00AF2E06" w:rsidP="00B83FCF">
      <w:pPr>
        <w:rPr>
          <w:lang w:val="pl-PL"/>
        </w:rPr>
      </w:pPr>
    </w:p>
    <w:p w14:paraId="64330726" w14:textId="77777777" w:rsidR="00AF2E06" w:rsidRDefault="00AF2E06" w:rsidP="00B83FCF">
      <w:pPr>
        <w:rPr>
          <w:lang w:val="pl-PL"/>
        </w:rPr>
      </w:pPr>
    </w:p>
    <w:p w14:paraId="5E57BBC1" w14:textId="77777777" w:rsidR="00AF2E06" w:rsidRDefault="00AF2E06" w:rsidP="00B83FCF">
      <w:pPr>
        <w:rPr>
          <w:lang w:val="pl-PL"/>
        </w:rPr>
      </w:pPr>
    </w:p>
    <w:p w14:paraId="57CEA52D" w14:textId="77777777" w:rsidR="00AF2E06" w:rsidRDefault="00AF2E06" w:rsidP="00B83FCF">
      <w:pPr>
        <w:rPr>
          <w:lang w:val="pl-PL"/>
        </w:rPr>
      </w:pPr>
    </w:p>
    <w:p w14:paraId="10A70531" w14:textId="77777777" w:rsidR="00AF2E06" w:rsidRDefault="00AF2E06" w:rsidP="00B83FCF">
      <w:pPr>
        <w:rPr>
          <w:lang w:val="pl-PL"/>
        </w:rPr>
      </w:pPr>
    </w:p>
    <w:p w14:paraId="3EA7D320" w14:textId="77777777" w:rsidR="00AF2E06" w:rsidRDefault="00AF2E06" w:rsidP="00B83FCF">
      <w:pPr>
        <w:rPr>
          <w:lang w:val="pl-PL"/>
        </w:rPr>
      </w:pPr>
    </w:p>
    <w:p w14:paraId="432A338C" w14:textId="77777777" w:rsidR="00AF2E06" w:rsidRDefault="00AF2E06" w:rsidP="00B83FCF">
      <w:pPr>
        <w:rPr>
          <w:lang w:val="pl-PL"/>
        </w:rPr>
      </w:pPr>
    </w:p>
    <w:p w14:paraId="040393A2" w14:textId="77777777" w:rsidR="00AF2E06" w:rsidRDefault="00AF2E06" w:rsidP="00B83FCF">
      <w:pPr>
        <w:rPr>
          <w:lang w:val="pl-PL"/>
        </w:rPr>
      </w:pPr>
    </w:p>
    <w:p w14:paraId="63DDA775" w14:textId="77777777" w:rsidR="00AF2E06" w:rsidRDefault="00AF2E06" w:rsidP="00B83FCF">
      <w:pPr>
        <w:rPr>
          <w:lang w:val="pl-PL"/>
        </w:rPr>
      </w:pPr>
    </w:p>
    <w:p w14:paraId="65E0DEB9" w14:textId="77777777" w:rsidR="00AF2E06" w:rsidRDefault="00AF2E06" w:rsidP="00B83FCF">
      <w:pPr>
        <w:rPr>
          <w:lang w:val="pl-PL"/>
        </w:rPr>
      </w:pPr>
    </w:p>
    <w:p w14:paraId="3034C779" w14:textId="77777777" w:rsidR="00AF2E06" w:rsidRDefault="00AF2E06" w:rsidP="00B83FCF">
      <w:pPr>
        <w:rPr>
          <w:lang w:val="pl-PL"/>
        </w:rPr>
      </w:pPr>
    </w:p>
    <w:p w14:paraId="7775EBB3" w14:textId="77777777" w:rsidR="00AF2E06" w:rsidRDefault="00AF2E06" w:rsidP="00B83FCF">
      <w:pPr>
        <w:rPr>
          <w:lang w:val="pl-PL"/>
        </w:rPr>
      </w:pPr>
    </w:p>
    <w:p w14:paraId="08976E7B" w14:textId="77777777" w:rsidR="00AF2E06" w:rsidRDefault="00AF2E06" w:rsidP="00B83FCF">
      <w:pPr>
        <w:rPr>
          <w:lang w:val="pl-PL"/>
        </w:rPr>
      </w:pPr>
    </w:p>
    <w:p w14:paraId="19E32DE1" w14:textId="77777777" w:rsidR="00AF2E06" w:rsidRDefault="00AF2E06" w:rsidP="00B83FCF">
      <w:pPr>
        <w:rPr>
          <w:lang w:val="pl-PL"/>
        </w:rPr>
      </w:pPr>
    </w:p>
    <w:p w14:paraId="7EC43421" w14:textId="77777777" w:rsidR="00AF2E06" w:rsidRDefault="00AF2E06" w:rsidP="00B83FCF">
      <w:pPr>
        <w:rPr>
          <w:lang w:val="pl-PL"/>
        </w:rPr>
      </w:pPr>
    </w:p>
    <w:p w14:paraId="4985A115" w14:textId="77777777" w:rsidR="00AF2E06" w:rsidRDefault="00AF2E06" w:rsidP="00B83FCF">
      <w:pPr>
        <w:rPr>
          <w:lang w:val="pl-PL"/>
        </w:rPr>
      </w:pPr>
    </w:p>
    <w:p w14:paraId="4F68C696" w14:textId="77777777" w:rsidR="00AF2E06" w:rsidRDefault="00AF2E06" w:rsidP="00B83FCF">
      <w:pPr>
        <w:rPr>
          <w:lang w:val="pl-PL"/>
        </w:rPr>
      </w:pPr>
    </w:p>
    <w:p w14:paraId="23262510" w14:textId="77777777" w:rsidR="00AF2E06" w:rsidRDefault="00AF2E06" w:rsidP="00B83FCF">
      <w:pPr>
        <w:rPr>
          <w:lang w:val="pl-PL"/>
        </w:rPr>
      </w:pPr>
    </w:p>
    <w:p w14:paraId="0B0F703D" w14:textId="77777777" w:rsidR="00AF2E06" w:rsidRDefault="00AF2E06" w:rsidP="00B83FCF">
      <w:pPr>
        <w:rPr>
          <w:lang w:val="pl-PL"/>
        </w:rPr>
      </w:pPr>
    </w:p>
    <w:p w14:paraId="57E25663" w14:textId="77777777" w:rsidR="00AF2E06" w:rsidRDefault="00AF2E06" w:rsidP="00B83FCF">
      <w:pPr>
        <w:rPr>
          <w:lang w:val="pl-PL"/>
        </w:rPr>
      </w:pPr>
    </w:p>
    <w:p w14:paraId="546AA961" w14:textId="77777777" w:rsidR="00AF2E06" w:rsidRDefault="00AF2E06" w:rsidP="00B83FCF">
      <w:pPr>
        <w:rPr>
          <w:lang w:val="pl-PL"/>
        </w:rPr>
      </w:pPr>
    </w:p>
    <w:p w14:paraId="218920D4" w14:textId="77777777" w:rsidR="00AF2E06" w:rsidRDefault="00AF2E06" w:rsidP="00B83FCF">
      <w:pPr>
        <w:rPr>
          <w:lang w:val="pl-PL"/>
        </w:rPr>
      </w:pPr>
    </w:p>
    <w:p w14:paraId="087DA7A0" w14:textId="77777777" w:rsidR="00AF2E06" w:rsidRDefault="00AF2E06" w:rsidP="00B83FCF">
      <w:pPr>
        <w:rPr>
          <w:lang w:val="pl-PL"/>
        </w:rPr>
      </w:pPr>
    </w:p>
    <w:p w14:paraId="0A7E45F4" w14:textId="77777777" w:rsidR="00AF2E06" w:rsidRDefault="00AF2E06" w:rsidP="00B83FCF">
      <w:pPr>
        <w:rPr>
          <w:lang w:val="pl-PL"/>
        </w:rPr>
      </w:pPr>
    </w:p>
    <w:p w14:paraId="73258145" w14:textId="763FDF87" w:rsidR="00796C21" w:rsidRDefault="00796C21" w:rsidP="00796C21">
      <w:pPr>
        <w:pStyle w:val="Nagwek3"/>
        <w:rPr>
          <w:rFonts w:asciiTheme="minorHAnsi" w:hAnsiTheme="minorHAnsi" w:cstheme="minorHAnsi"/>
          <w:sz w:val="22"/>
          <w:szCs w:val="22"/>
          <w:lang w:val="pl-PL"/>
        </w:rPr>
      </w:pPr>
      <w:bookmarkStart w:id="31" w:name="_Toc135764173"/>
      <w:r w:rsidRPr="00796C21">
        <w:rPr>
          <w:rFonts w:asciiTheme="minorHAnsi" w:hAnsiTheme="minorHAnsi" w:cstheme="minorHAnsi"/>
          <w:sz w:val="22"/>
          <w:szCs w:val="22"/>
          <w:lang w:val="pl-PL"/>
        </w:rPr>
        <w:lastRenderedPageBreak/>
        <w:t>Formularz do dodania dania lub ćwiczenia do planu dietetycznego lub treningowego</w:t>
      </w:r>
      <w:bookmarkEnd w:id="31"/>
    </w:p>
    <w:p w14:paraId="3A2915F2" w14:textId="77777777" w:rsidR="00796C21" w:rsidRPr="00796C21" w:rsidRDefault="00796C21" w:rsidP="00796C21">
      <w:pPr>
        <w:rPr>
          <w:lang w:val="pl-PL"/>
        </w:rPr>
      </w:pPr>
    </w:p>
    <w:p w14:paraId="4602C3FC" w14:textId="76C2715F" w:rsidR="00796C21" w:rsidRDefault="00093B23" w:rsidP="00B83FCF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F54E5C7" wp14:editId="1D033795">
            <wp:extent cx="6477000" cy="3698671"/>
            <wp:effectExtent l="0" t="0" r="0" b="0"/>
            <wp:docPr id="466825747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974" cy="370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EE3A" w14:textId="77777777" w:rsidR="00AF2E06" w:rsidRDefault="00AF2E06" w:rsidP="00B83FCF">
      <w:pPr>
        <w:rPr>
          <w:lang w:val="pl-PL"/>
        </w:rPr>
      </w:pPr>
    </w:p>
    <w:p w14:paraId="38B28EBD" w14:textId="77777777" w:rsidR="00AF2E06" w:rsidRDefault="00AF2E06" w:rsidP="00B83FCF">
      <w:pPr>
        <w:rPr>
          <w:lang w:val="pl-PL"/>
        </w:rPr>
      </w:pPr>
    </w:p>
    <w:p w14:paraId="179A0A21" w14:textId="77777777" w:rsidR="00DD4F05" w:rsidRDefault="00DD4F05" w:rsidP="00B83FCF">
      <w:pPr>
        <w:rPr>
          <w:lang w:val="pl-PL"/>
        </w:rPr>
      </w:pPr>
    </w:p>
    <w:p w14:paraId="73B40E65" w14:textId="77777777" w:rsidR="00DD4F05" w:rsidRDefault="00DD4F05" w:rsidP="00B83FCF">
      <w:pPr>
        <w:rPr>
          <w:lang w:val="pl-PL"/>
        </w:rPr>
      </w:pPr>
    </w:p>
    <w:p w14:paraId="0F90606E" w14:textId="77777777" w:rsidR="00DD4F05" w:rsidRDefault="00DD4F05" w:rsidP="00B83FCF">
      <w:pPr>
        <w:rPr>
          <w:lang w:val="pl-PL"/>
        </w:rPr>
      </w:pPr>
    </w:p>
    <w:p w14:paraId="013234F6" w14:textId="3349E01D" w:rsidR="00796C21" w:rsidRDefault="00796C21" w:rsidP="00796C21">
      <w:pPr>
        <w:pStyle w:val="Nagwek3"/>
        <w:rPr>
          <w:rFonts w:asciiTheme="minorHAnsi" w:hAnsiTheme="minorHAnsi" w:cstheme="minorHAnsi"/>
          <w:sz w:val="22"/>
          <w:szCs w:val="22"/>
          <w:lang w:val="pl-PL"/>
        </w:rPr>
      </w:pPr>
      <w:bookmarkStart w:id="32" w:name="_Toc135764174"/>
      <w:r w:rsidRPr="00796C21">
        <w:rPr>
          <w:rFonts w:asciiTheme="minorHAnsi" w:hAnsiTheme="minorHAnsi" w:cstheme="minorHAnsi"/>
          <w:sz w:val="22"/>
          <w:szCs w:val="22"/>
          <w:lang w:val="pl-PL"/>
        </w:rPr>
        <w:lastRenderedPageBreak/>
        <w:t xml:space="preserve">Formularz </w:t>
      </w:r>
      <w:r>
        <w:rPr>
          <w:rFonts w:asciiTheme="minorHAnsi" w:hAnsiTheme="minorHAnsi" w:cstheme="minorHAnsi"/>
          <w:sz w:val="22"/>
          <w:szCs w:val="22"/>
          <w:lang w:val="pl-PL"/>
        </w:rPr>
        <w:t xml:space="preserve">tworzenia </w:t>
      </w:r>
      <w:r w:rsidRPr="00796C21">
        <w:rPr>
          <w:rFonts w:asciiTheme="minorHAnsi" w:hAnsiTheme="minorHAnsi" w:cstheme="minorHAnsi"/>
          <w:sz w:val="22"/>
          <w:szCs w:val="22"/>
          <w:lang w:val="pl-PL"/>
        </w:rPr>
        <w:t xml:space="preserve">do </w:t>
      </w:r>
      <w:r>
        <w:rPr>
          <w:rFonts w:asciiTheme="minorHAnsi" w:hAnsiTheme="minorHAnsi" w:cstheme="minorHAnsi"/>
          <w:sz w:val="22"/>
          <w:szCs w:val="22"/>
          <w:lang w:val="pl-PL"/>
        </w:rPr>
        <w:t>dania lub ćwiczenia</w:t>
      </w:r>
      <w:bookmarkEnd w:id="32"/>
    </w:p>
    <w:p w14:paraId="54040A9C" w14:textId="24E42815" w:rsidR="00796C21" w:rsidRPr="00796C21" w:rsidRDefault="00093B23" w:rsidP="00796C2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BD73712" wp14:editId="744DA795">
            <wp:extent cx="6637512" cy="3442855"/>
            <wp:effectExtent l="0" t="0" r="0" b="5715"/>
            <wp:docPr id="183704672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749" cy="344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6BCC" w14:textId="7579BB13" w:rsidR="00796C21" w:rsidRPr="00B83FCF" w:rsidRDefault="00796C21" w:rsidP="00B83FCF">
      <w:pPr>
        <w:rPr>
          <w:lang w:val="pl-PL"/>
        </w:rPr>
      </w:pPr>
    </w:p>
    <w:sectPr w:rsidR="00796C21" w:rsidRPr="00B83FCF">
      <w:headerReference w:type="default" r:id="rId24"/>
      <w:footerReference w:type="default" r:id="rId25"/>
      <w:headerReference w:type="first" r:id="rId26"/>
      <w:footerReference w:type="first" r:id="rId27"/>
      <w:pgSz w:w="12240" w:h="15840" w:code="1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0DDA0" w14:textId="77777777" w:rsidR="00F41FEA" w:rsidRDefault="00F41FEA">
      <w:r>
        <w:separator/>
      </w:r>
    </w:p>
  </w:endnote>
  <w:endnote w:type="continuationSeparator" w:id="0">
    <w:p w14:paraId="71877DF7" w14:textId="77777777" w:rsidR="00F41FEA" w:rsidRDefault="00F41FEA">
      <w:r>
        <w:continuationSeparator/>
      </w:r>
    </w:p>
  </w:endnote>
  <w:endnote w:type="continuationNotice" w:id="1">
    <w:p w14:paraId="5704B828" w14:textId="77777777" w:rsidR="00F41FEA" w:rsidRDefault="00F41FE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28121" w14:textId="5570F886" w:rsidR="00930021" w:rsidRDefault="00930021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ED785B">
      <w:rPr>
        <w:rStyle w:val="Numerstrony"/>
        <w:noProof/>
      </w:rPr>
      <w:t>4</w:t>
    </w:r>
    <w:r>
      <w:rPr>
        <w:rStyle w:val="Numerstrony"/>
      </w:rPr>
      <w:fldChar w:fldCharType="end"/>
    </w:r>
  </w:p>
  <w:p w14:paraId="1FC39945" w14:textId="77777777" w:rsidR="00930021" w:rsidRDefault="00930021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6E8BA93" w14:paraId="27144A46" w14:textId="77777777" w:rsidTr="76E8BA93">
      <w:trPr>
        <w:trHeight w:val="300"/>
      </w:trPr>
      <w:tc>
        <w:tcPr>
          <w:tcW w:w="3120" w:type="dxa"/>
        </w:tcPr>
        <w:p w14:paraId="5DA54FB3" w14:textId="6113F037" w:rsidR="76E8BA93" w:rsidRDefault="76E8BA93" w:rsidP="76E8BA93">
          <w:pPr>
            <w:pStyle w:val="Nagwek"/>
            <w:ind w:left="-115"/>
          </w:pPr>
        </w:p>
      </w:tc>
      <w:tc>
        <w:tcPr>
          <w:tcW w:w="3120" w:type="dxa"/>
        </w:tcPr>
        <w:p w14:paraId="0B117884" w14:textId="4657AB8E" w:rsidR="76E8BA93" w:rsidRDefault="76E8BA93" w:rsidP="76E8BA93">
          <w:pPr>
            <w:pStyle w:val="Nagwek"/>
            <w:jc w:val="center"/>
          </w:pPr>
        </w:p>
      </w:tc>
      <w:tc>
        <w:tcPr>
          <w:tcW w:w="3120" w:type="dxa"/>
        </w:tcPr>
        <w:p w14:paraId="7A5743F5" w14:textId="28DEA9B6" w:rsidR="76E8BA93" w:rsidRDefault="76E8BA93" w:rsidP="76E8BA93">
          <w:pPr>
            <w:pStyle w:val="Nagwek"/>
            <w:ind w:right="-115"/>
            <w:jc w:val="right"/>
          </w:pPr>
        </w:p>
      </w:tc>
    </w:tr>
  </w:tbl>
  <w:p w14:paraId="5034AA64" w14:textId="3E04B74A" w:rsidR="00BF251D" w:rsidRDefault="00BF251D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6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56"/>
      <w:gridCol w:w="3156"/>
      <w:gridCol w:w="3156"/>
    </w:tblGrid>
    <w:tr w:rsidR="00930021" w14:paraId="4A5B68AD" w14:textId="77777777" w:rsidTr="00167383">
      <w:trPr>
        <w:trHeight w:val="273"/>
      </w:trPr>
      <w:tc>
        <w:tcPr>
          <w:tcW w:w="3156" w:type="dxa"/>
          <w:tcBorders>
            <w:top w:val="nil"/>
            <w:left w:val="nil"/>
            <w:bottom w:val="nil"/>
            <w:right w:val="nil"/>
          </w:tcBorders>
        </w:tcPr>
        <w:p w14:paraId="588BF84A" w14:textId="77777777" w:rsidR="00930021" w:rsidRDefault="00930021">
          <w:pPr>
            <w:ind w:right="360"/>
          </w:pPr>
          <w:proofErr w:type="spellStart"/>
          <w:r>
            <w:t>Poufne</w:t>
          </w:r>
          <w:proofErr w:type="spellEnd"/>
        </w:p>
      </w:tc>
      <w:tc>
        <w:tcPr>
          <w:tcW w:w="3156" w:type="dxa"/>
          <w:tcBorders>
            <w:top w:val="nil"/>
            <w:left w:val="nil"/>
            <w:bottom w:val="nil"/>
            <w:right w:val="nil"/>
          </w:tcBorders>
        </w:tcPr>
        <w:p w14:paraId="3B6358CF" w14:textId="12F52204" w:rsidR="00930021" w:rsidRPr="00167383" w:rsidRDefault="6446053D" w:rsidP="00597AAB">
          <w:pPr>
            <w:jc w:val="center"/>
            <w:rPr>
              <w:rFonts w:asciiTheme="minorHAnsi" w:eastAsia="Symbol" w:hAnsiTheme="minorHAnsi" w:cstheme="minorBidi"/>
            </w:rPr>
          </w:pPr>
          <w:r w:rsidRPr="6446053D">
            <w:rPr>
              <w:rFonts w:ascii="Symbol" w:eastAsia="Symbol" w:hAnsi="Symbol" w:cs="Symbol"/>
            </w:rPr>
            <w:t>Ó</w:t>
          </w:r>
          <w:proofErr w:type="spellStart"/>
          <w:r w:rsidR="00B1571E">
            <w:rPr>
              <w:rFonts w:asciiTheme="minorHAnsi" w:eastAsia="Symbol" w:hAnsiTheme="minorHAnsi" w:cstheme="minorBidi"/>
            </w:rPr>
            <w:t>FueliciousFit</w:t>
          </w:r>
          <w:proofErr w:type="spellEnd"/>
          <w:r w:rsidR="00167383">
            <w:rPr>
              <w:rFonts w:asciiTheme="minorHAnsi" w:eastAsia="Symbol" w:hAnsiTheme="minorHAnsi" w:cstheme="minorBidi"/>
            </w:rPr>
            <w:t xml:space="preserve"> </w:t>
          </w:r>
          <w:r w:rsidR="00930021">
            <w:fldChar w:fldCharType="begin"/>
          </w:r>
          <w:r w:rsidR="00930021">
            <w:instrText xml:space="preserve"> DATE \@ "yyyy" </w:instrText>
          </w:r>
          <w:r w:rsidR="00930021">
            <w:fldChar w:fldCharType="separate"/>
          </w:r>
          <w:r w:rsidR="00C346CC">
            <w:rPr>
              <w:noProof/>
            </w:rPr>
            <w:t>2023</w:t>
          </w:r>
          <w:r w:rsidR="00930021">
            <w:fldChar w:fldCharType="end"/>
          </w:r>
        </w:p>
      </w:tc>
      <w:tc>
        <w:tcPr>
          <w:tcW w:w="3156" w:type="dxa"/>
          <w:tcBorders>
            <w:top w:val="nil"/>
            <w:left w:val="nil"/>
            <w:bottom w:val="nil"/>
            <w:right w:val="nil"/>
          </w:tcBorders>
        </w:tcPr>
        <w:p w14:paraId="2B5940F0" w14:textId="6F967A2E" w:rsidR="00930021" w:rsidRDefault="00930021" w:rsidP="00167383">
          <w:pPr>
            <w:jc w:val="right"/>
          </w:pPr>
          <w:r>
            <w:t xml:space="preserve"> </w:t>
          </w:r>
          <w:r>
            <w:rPr>
              <w:rStyle w:val="Numerstrony"/>
            </w:rPr>
            <w:fldChar w:fldCharType="begin"/>
          </w:r>
          <w:r>
            <w:rPr>
              <w:rStyle w:val="Numerstrony"/>
            </w:rPr>
            <w:instrText xml:space="preserve"> PAGE </w:instrText>
          </w:r>
          <w:r>
            <w:rPr>
              <w:rStyle w:val="Numerstrony"/>
            </w:rPr>
            <w:fldChar w:fldCharType="separate"/>
          </w:r>
          <w:r w:rsidR="00205B4E">
            <w:rPr>
              <w:rStyle w:val="Numerstrony"/>
              <w:noProof/>
            </w:rPr>
            <w:t>5</w:t>
          </w:r>
          <w:r>
            <w:rPr>
              <w:rStyle w:val="Numerstrony"/>
            </w:rPr>
            <w:fldChar w:fldCharType="end"/>
          </w:r>
        </w:p>
      </w:tc>
    </w:tr>
    <w:tr w:rsidR="00167383" w14:paraId="16A775F4" w14:textId="77777777" w:rsidTr="00167383">
      <w:trPr>
        <w:trHeight w:val="273"/>
      </w:trPr>
      <w:tc>
        <w:tcPr>
          <w:tcW w:w="3156" w:type="dxa"/>
          <w:tcBorders>
            <w:top w:val="nil"/>
            <w:left w:val="nil"/>
            <w:bottom w:val="nil"/>
            <w:right w:val="nil"/>
          </w:tcBorders>
        </w:tcPr>
        <w:p w14:paraId="2135D480" w14:textId="77777777" w:rsidR="00167383" w:rsidRDefault="00167383">
          <w:pPr>
            <w:ind w:right="360"/>
          </w:pPr>
        </w:p>
      </w:tc>
      <w:tc>
        <w:tcPr>
          <w:tcW w:w="3156" w:type="dxa"/>
          <w:tcBorders>
            <w:top w:val="nil"/>
            <w:left w:val="nil"/>
            <w:bottom w:val="nil"/>
            <w:right w:val="nil"/>
          </w:tcBorders>
        </w:tcPr>
        <w:p w14:paraId="2925EFB8" w14:textId="77777777" w:rsidR="00167383" w:rsidRPr="6446053D" w:rsidRDefault="00167383" w:rsidP="00167383">
          <w:pPr>
            <w:rPr>
              <w:rFonts w:ascii="Symbol" w:eastAsia="Symbol" w:hAnsi="Symbol" w:cs="Symbol"/>
            </w:rPr>
          </w:pPr>
        </w:p>
      </w:tc>
      <w:tc>
        <w:tcPr>
          <w:tcW w:w="3156" w:type="dxa"/>
          <w:tcBorders>
            <w:top w:val="nil"/>
            <w:left w:val="nil"/>
            <w:bottom w:val="nil"/>
            <w:right w:val="nil"/>
          </w:tcBorders>
        </w:tcPr>
        <w:p w14:paraId="2F6A28AE" w14:textId="77777777" w:rsidR="00167383" w:rsidRDefault="00167383" w:rsidP="00167383"/>
      </w:tc>
    </w:tr>
  </w:tbl>
  <w:p w14:paraId="3CF2D8B6" w14:textId="77777777" w:rsidR="00930021" w:rsidRDefault="00930021">
    <w:pPr>
      <w:pStyle w:val="Stopk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2CB0E" w14:textId="77777777" w:rsidR="00930021" w:rsidRDefault="0093002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B6972" w14:textId="77777777" w:rsidR="00F41FEA" w:rsidRDefault="00F41FEA">
      <w:r>
        <w:separator/>
      </w:r>
    </w:p>
  </w:footnote>
  <w:footnote w:type="continuationSeparator" w:id="0">
    <w:p w14:paraId="6EA5FDA5" w14:textId="77777777" w:rsidR="00F41FEA" w:rsidRDefault="00F41FEA">
      <w:r>
        <w:continuationSeparator/>
      </w:r>
    </w:p>
  </w:footnote>
  <w:footnote w:type="continuationNotice" w:id="1">
    <w:p w14:paraId="3F18446E" w14:textId="77777777" w:rsidR="00F41FEA" w:rsidRDefault="00F41FE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E0A41" w14:textId="77777777" w:rsidR="00930021" w:rsidRDefault="00930021">
    <w:pPr>
      <w:rPr>
        <w:sz w:val="24"/>
      </w:rPr>
    </w:pPr>
  </w:p>
  <w:p w14:paraId="62EBF3C5" w14:textId="77777777" w:rsidR="00930021" w:rsidRDefault="00930021">
    <w:pPr>
      <w:pBdr>
        <w:top w:val="single" w:sz="6" w:space="1" w:color="auto"/>
      </w:pBdr>
      <w:rPr>
        <w:sz w:val="24"/>
      </w:rPr>
    </w:pPr>
  </w:p>
  <w:p w14:paraId="6D98A12B" w14:textId="0EB6DFA3" w:rsidR="00930021" w:rsidRDefault="00B462DD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proofErr w:type="spellStart"/>
    <w:r w:rsidRPr="00B462DD">
      <w:rPr>
        <w:rFonts w:ascii="Arial" w:hAnsi="Arial"/>
        <w:b/>
        <w:bCs/>
        <w:sz w:val="36"/>
        <w:szCs w:val="36"/>
      </w:rPr>
      <w:t>FueliciousFit</w:t>
    </w:r>
    <w:proofErr w:type="spellEnd"/>
  </w:p>
  <w:p w14:paraId="6CFABF31" w14:textId="77777777" w:rsidR="00B462DD" w:rsidRDefault="00B462DD">
    <w:pPr>
      <w:pBdr>
        <w:bottom w:val="single" w:sz="6" w:space="1" w:color="auto"/>
      </w:pBdr>
      <w:jc w:val="right"/>
      <w:rPr>
        <w:sz w:val="24"/>
      </w:rPr>
    </w:pPr>
  </w:p>
  <w:p w14:paraId="2946DB82" w14:textId="77777777" w:rsidR="00930021" w:rsidRDefault="00930021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930021" w14:paraId="061CD690" w14:textId="77777777" w:rsidTr="0040198E">
      <w:tc>
        <w:tcPr>
          <w:tcW w:w="6379" w:type="dxa"/>
        </w:tcPr>
        <w:p w14:paraId="2434F5D9" w14:textId="5EA20095" w:rsidR="00930021" w:rsidRDefault="00AE00B4">
          <w:proofErr w:type="spellStart"/>
          <w:r>
            <w:t>FueliciousFit</w:t>
          </w:r>
          <w:proofErr w:type="spellEnd"/>
        </w:p>
      </w:tc>
      <w:tc>
        <w:tcPr>
          <w:tcW w:w="3179" w:type="dxa"/>
        </w:tcPr>
        <w:p w14:paraId="0BAEC2D4" w14:textId="7CC6504E" w:rsidR="00930021" w:rsidRDefault="00930021">
          <w:pPr>
            <w:tabs>
              <w:tab w:val="left" w:pos="1135"/>
            </w:tabs>
            <w:spacing w:before="40"/>
            <w:ind w:right="68"/>
          </w:pPr>
          <w:r>
            <w:t xml:space="preserve">  </w:t>
          </w:r>
          <w:proofErr w:type="spellStart"/>
          <w:r>
            <w:t>Wersja</w:t>
          </w:r>
          <w:proofErr w:type="spellEnd"/>
          <w:r>
            <w:t>:</w:t>
          </w:r>
          <w:r w:rsidR="00597AAB">
            <w:t xml:space="preserve"> </w:t>
          </w:r>
          <w:r w:rsidR="4E5FB748">
            <w:t>v0.</w:t>
          </w:r>
          <w:r w:rsidR="00AE00B4">
            <w:t>000</w:t>
          </w:r>
          <w:r>
            <w:t>1</w:t>
          </w:r>
        </w:p>
      </w:tc>
    </w:tr>
    <w:tr w:rsidR="00930021" w14:paraId="41628A47" w14:textId="77777777" w:rsidTr="0040198E">
      <w:tc>
        <w:tcPr>
          <w:tcW w:w="6379" w:type="dxa"/>
        </w:tcPr>
        <w:p w14:paraId="7779B329" w14:textId="7DC36B32" w:rsidR="00930021" w:rsidRDefault="00930021">
          <w:proofErr w:type="spellStart"/>
          <w:r>
            <w:t>Dokument</w:t>
          </w:r>
          <w:proofErr w:type="spellEnd"/>
          <w:r>
            <w:t xml:space="preserve"> </w:t>
          </w:r>
          <w:proofErr w:type="spellStart"/>
          <w:r w:rsidR="00AE00B4">
            <w:t>projektu</w:t>
          </w:r>
          <w:proofErr w:type="spellEnd"/>
          <w:r w:rsidR="00AE00B4">
            <w:t xml:space="preserve"> </w:t>
          </w:r>
          <w:proofErr w:type="spellStart"/>
          <w:r w:rsidR="00AE00B4">
            <w:t>na</w:t>
          </w:r>
          <w:proofErr w:type="spellEnd"/>
          <w:r w:rsidR="00AE00B4">
            <w:t xml:space="preserve"> MAS</w:t>
          </w:r>
        </w:p>
      </w:tc>
      <w:tc>
        <w:tcPr>
          <w:tcW w:w="3179" w:type="dxa"/>
        </w:tcPr>
        <w:p w14:paraId="587B5B42" w14:textId="680BA934" w:rsidR="00930021" w:rsidRDefault="00930021">
          <w:r>
            <w:t xml:space="preserve">  Data:  </w:t>
          </w:r>
          <w:r w:rsidR="4E5FB748">
            <w:t>30.03.2023</w:t>
          </w:r>
        </w:p>
      </w:tc>
    </w:tr>
  </w:tbl>
  <w:p w14:paraId="0FB78278" w14:textId="77777777" w:rsidR="00930021" w:rsidRDefault="00930021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99379" w14:textId="77777777" w:rsidR="00930021" w:rsidRDefault="0093002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Nagwek1"/>
      <w:lvlText w:val="%1."/>
      <w:legacy w:legacy="1" w:legacySpace="144" w:legacyIndent="0"/>
      <w:lvlJc w:val="left"/>
    </w:lvl>
    <w:lvl w:ilvl="1">
      <w:start w:val="1"/>
      <w:numFmt w:val="decimal"/>
      <w:pStyle w:val="Nagwek2"/>
      <w:lvlText w:val="%1.%2"/>
      <w:legacy w:legacy="1" w:legacySpace="144" w:legacyIndent="0"/>
      <w:lvlJc w:val="left"/>
    </w:lvl>
    <w:lvl w:ilvl="2">
      <w:start w:val="1"/>
      <w:numFmt w:val="decimal"/>
      <w:pStyle w:val="Nagwek3"/>
      <w:lvlText w:val="%1.%2.%3"/>
      <w:legacy w:legacy="1" w:legacySpace="144" w:legacyIndent="0"/>
      <w:lvlJc w:val="left"/>
    </w:lvl>
    <w:lvl w:ilvl="3">
      <w:start w:val="1"/>
      <w:numFmt w:val="decimal"/>
      <w:pStyle w:val="Nagwek4"/>
      <w:lvlText w:val="%1.%2.%3.%4"/>
      <w:legacy w:legacy="1" w:legacySpace="144" w:legacyIndent="0"/>
      <w:lvlJc w:val="left"/>
    </w:lvl>
    <w:lvl w:ilvl="4">
      <w:start w:val="1"/>
      <w:numFmt w:val="decimal"/>
      <w:pStyle w:val="Nagwek5"/>
      <w:lvlText w:val="%1.%2.%3.%4.%5"/>
      <w:legacy w:legacy="1" w:legacySpace="144" w:legacyIndent="0"/>
      <w:lvlJc w:val="left"/>
    </w:lvl>
    <w:lvl w:ilvl="5">
      <w:start w:val="1"/>
      <w:numFmt w:val="decimal"/>
      <w:pStyle w:val="Nagwek6"/>
      <w:lvlText w:val="%1.%2.%3.%4.%5.%6"/>
      <w:legacy w:legacy="1" w:legacySpace="144" w:legacyIndent="0"/>
      <w:lvlJc w:val="left"/>
    </w:lvl>
    <w:lvl w:ilvl="6">
      <w:start w:val="1"/>
      <w:numFmt w:val="decimal"/>
      <w:pStyle w:val="Nagwek7"/>
      <w:lvlText w:val="%1.%2.%3.%4.%5.%6.%7"/>
      <w:legacy w:legacy="1" w:legacySpace="144" w:legacyIndent="0"/>
      <w:lvlJc w:val="left"/>
    </w:lvl>
    <w:lvl w:ilvl="7">
      <w:start w:val="1"/>
      <w:numFmt w:val="decimal"/>
      <w:pStyle w:val="Nagwek8"/>
      <w:lvlText w:val="%1.%2.%3.%4.%5.%6.%7.%8"/>
      <w:legacy w:legacy="1" w:legacySpace="144" w:legacyIndent="0"/>
      <w:lvlJc w:val="left"/>
    </w:lvl>
    <w:lvl w:ilvl="8">
      <w:start w:val="1"/>
      <w:numFmt w:val="decimal"/>
      <w:pStyle w:val="Nagwek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5617EB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1B11203"/>
    <w:multiLevelType w:val="hybridMultilevel"/>
    <w:tmpl w:val="FFFFFFFF"/>
    <w:lvl w:ilvl="0" w:tplc="5DC4BA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B4E8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CE3D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60F5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2832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9C92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2A72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B6F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2C8C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C9EE2"/>
    <w:multiLevelType w:val="hybridMultilevel"/>
    <w:tmpl w:val="FFFFFFFF"/>
    <w:lvl w:ilvl="0" w:tplc="C4A463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F29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56D6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8EBA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8ECD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AE91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2287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CE5D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CCD4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577C8"/>
    <w:multiLevelType w:val="multilevel"/>
    <w:tmpl w:val="2B3ADB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5A50F3"/>
    <w:multiLevelType w:val="multilevel"/>
    <w:tmpl w:val="6FAA63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777BE2"/>
    <w:multiLevelType w:val="multilevel"/>
    <w:tmpl w:val="9E48BF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FD0681"/>
    <w:multiLevelType w:val="multilevel"/>
    <w:tmpl w:val="4A8078A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2225D7"/>
    <w:multiLevelType w:val="hybridMultilevel"/>
    <w:tmpl w:val="FFFFFFFF"/>
    <w:lvl w:ilvl="0" w:tplc="9FA60CC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08EFB6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8FE507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AB0F73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C2206E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3FE083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C2474B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CC2D0C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AAE96A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75B10CE"/>
    <w:multiLevelType w:val="hybridMultilevel"/>
    <w:tmpl w:val="FFFFFFFF"/>
    <w:lvl w:ilvl="0" w:tplc="EA369F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CE8E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1215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904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4AFB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526B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6011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BE6F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5C5C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E33876"/>
    <w:multiLevelType w:val="multilevel"/>
    <w:tmpl w:val="81E00A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2A0250CA"/>
    <w:multiLevelType w:val="multilevel"/>
    <w:tmpl w:val="35D0F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CFA27A0"/>
    <w:multiLevelType w:val="multilevel"/>
    <w:tmpl w:val="A232008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2D7945A0"/>
    <w:multiLevelType w:val="multilevel"/>
    <w:tmpl w:val="849CCB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300437BF"/>
    <w:multiLevelType w:val="hybridMultilevel"/>
    <w:tmpl w:val="B540F2FA"/>
    <w:lvl w:ilvl="0" w:tplc="04090001">
      <w:start w:val="1"/>
      <w:numFmt w:val="bullet"/>
      <w:lvlText w:val=""/>
      <w:lvlJc w:val="left"/>
      <w:pPr>
        <w:tabs>
          <w:tab w:val="num" w:pos="1485"/>
        </w:tabs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05"/>
        </w:tabs>
        <w:ind w:left="220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25"/>
        </w:tabs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45"/>
        </w:tabs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65"/>
        </w:tabs>
        <w:ind w:left="436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85"/>
        </w:tabs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05"/>
        </w:tabs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25"/>
        </w:tabs>
        <w:ind w:left="652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45"/>
        </w:tabs>
        <w:ind w:left="7245" w:hanging="360"/>
      </w:pPr>
      <w:rPr>
        <w:rFonts w:ascii="Wingdings" w:hAnsi="Wingdings" w:hint="default"/>
      </w:rPr>
    </w:lvl>
  </w:abstractNum>
  <w:abstractNum w:abstractNumId="15" w15:restartNumberingAfterBreak="0">
    <w:nsid w:val="32494E5C"/>
    <w:multiLevelType w:val="multilevel"/>
    <w:tmpl w:val="DD56B69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5B3219"/>
    <w:multiLevelType w:val="multilevel"/>
    <w:tmpl w:val="2D64B4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E61D2A"/>
    <w:multiLevelType w:val="multilevel"/>
    <w:tmpl w:val="379235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3F280F9F"/>
    <w:multiLevelType w:val="multilevel"/>
    <w:tmpl w:val="DBBAED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427A758F"/>
    <w:multiLevelType w:val="multilevel"/>
    <w:tmpl w:val="72967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7A046B1"/>
    <w:multiLevelType w:val="hybridMultilevel"/>
    <w:tmpl w:val="FFFFFFFF"/>
    <w:lvl w:ilvl="0" w:tplc="A080F1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3A38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868E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26B4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E232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30C1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CA3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CA57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C6F7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7B33BB"/>
    <w:multiLevelType w:val="hybridMultilevel"/>
    <w:tmpl w:val="FFFFFFFF"/>
    <w:lvl w:ilvl="0" w:tplc="059449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500D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F253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84A8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1617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8CE0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2C60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1AFA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AADB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FB4865"/>
    <w:multiLevelType w:val="multilevel"/>
    <w:tmpl w:val="1C9295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4F3E4B22"/>
    <w:multiLevelType w:val="multilevel"/>
    <w:tmpl w:val="41AAA09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C907AD"/>
    <w:multiLevelType w:val="multilevel"/>
    <w:tmpl w:val="2EB2E4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54580BF9"/>
    <w:multiLevelType w:val="hybridMultilevel"/>
    <w:tmpl w:val="E19482A0"/>
    <w:lvl w:ilvl="0" w:tplc="0F28B9A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4203E6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0890B73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99E46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22D2192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AA6C70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03D430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5D54D28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B4BE91B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9C76B38"/>
    <w:multiLevelType w:val="multilevel"/>
    <w:tmpl w:val="2E62E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AC89AD8"/>
    <w:multiLevelType w:val="hybridMultilevel"/>
    <w:tmpl w:val="FFFFFFFF"/>
    <w:lvl w:ilvl="0" w:tplc="880837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A2F3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06FE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6CD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328F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BC7E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30BE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F62F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F472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D16542"/>
    <w:multiLevelType w:val="hybridMultilevel"/>
    <w:tmpl w:val="FFFFFFFF"/>
    <w:lvl w:ilvl="0" w:tplc="FFCCFD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B6D3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8CF6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EE62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4EAB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0A7F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1EDE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8A18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1631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1CC77D"/>
    <w:multiLevelType w:val="hybridMultilevel"/>
    <w:tmpl w:val="FFFFFFFF"/>
    <w:lvl w:ilvl="0" w:tplc="C8B2F0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5847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E06D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4C8D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32D0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5089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78C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80C1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4ED6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12A3DB"/>
    <w:multiLevelType w:val="hybridMultilevel"/>
    <w:tmpl w:val="FFFFFFFF"/>
    <w:lvl w:ilvl="0" w:tplc="C7FED8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964A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6893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00F6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FAF6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0249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4685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FC9F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3C97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3EAB55"/>
    <w:multiLevelType w:val="hybridMultilevel"/>
    <w:tmpl w:val="FFFFFFFF"/>
    <w:lvl w:ilvl="0" w:tplc="09287F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FC6C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36A6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0803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2ADC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2C1A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6494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AE44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C283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805F97"/>
    <w:multiLevelType w:val="hybridMultilevel"/>
    <w:tmpl w:val="03ECDB8E"/>
    <w:lvl w:ilvl="0" w:tplc="27A44A9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620" w:hanging="360"/>
      </w:pPr>
    </w:lvl>
    <w:lvl w:ilvl="2" w:tplc="0C0A001B" w:tentative="1">
      <w:start w:val="1"/>
      <w:numFmt w:val="lowerRoman"/>
      <w:lvlText w:val="%3."/>
      <w:lvlJc w:val="right"/>
      <w:pPr>
        <w:ind w:left="2340" w:hanging="180"/>
      </w:pPr>
    </w:lvl>
    <w:lvl w:ilvl="3" w:tplc="0C0A000F" w:tentative="1">
      <w:start w:val="1"/>
      <w:numFmt w:val="decimal"/>
      <w:lvlText w:val="%4."/>
      <w:lvlJc w:val="left"/>
      <w:pPr>
        <w:ind w:left="3060" w:hanging="360"/>
      </w:pPr>
    </w:lvl>
    <w:lvl w:ilvl="4" w:tplc="0C0A0019" w:tentative="1">
      <w:start w:val="1"/>
      <w:numFmt w:val="lowerLetter"/>
      <w:lvlText w:val="%5."/>
      <w:lvlJc w:val="left"/>
      <w:pPr>
        <w:ind w:left="3780" w:hanging="360"/>
      </w:pPr>
    </w:lvl>
    <w:lvl w:ilvl="5" w:tplc="0C0A001B" w:tentative="1">
      <w:start w:val="1"/>
      <w:numFmt w:val="lowerRoman"/>
      <w:lvlText w:val="%6."/>
      <w:lvlJc w:val="right"/>
      <w:pPr>
        <w:ind w:left="4500" w:hanging="180"/>
      </w:pPr>
    </w:lvl>
    <w:lvl w:ilvl="6" w:tplc="0C0A000F" w:tentative="1">
      <w:start w:val="1"/>
      <w:numFmt w:val="decimal"/>
      <w:lvlText w:val="%7."/>
      <w:lvlJc w:val="left"/>
      <w:pPr>
        <w:ind w:left="5220" w:hanging="360"/>
      </w:pPr>
    </w:lvl>
    <w:lvl w:ilvl="7" w:tplc="0C0A0019" w:tentative="1">
      <w:start w:val="1"/>
      <w:numFmt w:val="lowerLetter"/>
      <w:lvlText w:val="%8."/>
      <w:lvlJc w:val="left"/>
      <w:pPr>
        <w:ind w:left="5940" w:hanging="360"/>
      </w:pPr>
    </w:lvl>
    <w:lvl w:ilvl="8" w:tplc="0C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3" w15:restartNumberingAfterBreak="0">
    <w:nsid w:val="71CE3DF3"/>
    <w:multiLevelType w:val="hybridMultilevel"/>
    <w:tmpl w:val="765C0AA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5D78E6"/>
    <w:multiLevelType w:val="multilevel"/>
    <w:tmpl w:val="DD6642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5" w15:restartNumberingAfterBreak="0">
    <w:nsid w:val="77D442A4"/>
    <w:multiLevelType w:val="multilevel"/>
    <w:tmpl w:val="8D5C6E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785C277A"/>
    <w:multiLevelType w:val="multilevel"/>
    <w:tmpl w:val="694271A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8A23BD"/>
    <w:multiLevelType w:val="hybridMultilevel"/>
    <w:tmpl w:val="FFFFFFFF"/>
    <w:lvl w:ilvl="0" w:tplc="6DE0B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2A13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E29C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B8CE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50E4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D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96E0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7C77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FCE7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2754436">
    <w:abstractNumId w:val="37"/>
  </w:num>
  <w:num w:numId="2" w16cid:durableId="1711032172">
    <w:abstractNumId w:val="8"/>
  </w:num>
  <w:num w:numId="3" w16cid:durableId="13505073">
    <w:abstractNumId w:val="28"/>
  </w:num>
  <w:num w:numId="4" w16cid:durableId="1269771557">
    <w:abstractNumId w:val="21"/>
  </w:num>
  <w:num w:numId="5" w16cid:durableId="990864728">
    <w:abstractNumId w:val="9"/>
  </w:num>
  <w:num w:numId="6" w16cid:durableId="1426002091">
    <w:abstractNumId w:val="2"/>
  </w:num>
  <w:num w:numId="7" w16cid:durableId="188684590">
    <w:abstractNumId w:val="3"/>
  </w:num>
  <w:num w:numId="8" w16cid:durableId="443769303">
    <w:abstractNumId w:val="27"/>
  </w:num>
  <w:num w:numId="9" w16cid:durableId="1896508928">
    <w:abstractNumId w:val="29"/>
  </w:num>
  <w:num w:numId="10" w16cid:durableId="1487436311">
    <w:abstractNumId w:val="31"/>
  </w:num>
  <w:num w:numId="11" w16cid:durableId="954483828">
    <w:abstractNumId w:val="20"/>
  </w:num>
  <w:num w:numId="12" w16cid:durableId="1186601482">
    <w:abstractNumId w:val="30"/>
  </w:num>
  <w:num w:numId="13" w16cid:durableId="1072384769">
    <w:abstractNumId w:val="0"/>
  </w:num>
  <w:num w:numId="14" w16cid:durableId="1756975379">
    <w:abstractNumId w:val="14"/>
  </w:num>
  <w:num w:numId="15" w16cid:durableId="837617712">
    <w:abstractNumId w:val="25"/>
  </w:num>
  <w:num w:numId="16" w16cid:durableId="864712815">
    <w:abstractNumId w:val="11"/>
  </w:num>
  <w:num w:numId="17" w16cid:durableId="177160357">
    <w:abstractNumId w:val="34"/>
  </w:num>
  <w:num w:numId="18" w16cid:durableId="891695456">
    <w:abstractNumId w:val="16"/>
  </w:num>
  <w:num w:numId="19" w16cid:durableId="1737314674">
    <w:abstractNumId w:val="18"/>
  </w:num>
  <w:num w:numId="20" w16cid:durableId="1457526748">
    <w:abstractNumId w:val="36"/>
  </w:num>
  <w:num w:numId="21" w16cid:durableId="1999772916">
    <w:abstractNumId w:val="10"/>
  </w:num>
  <w:num w:numId="22" w16cid:durableId="1883247161">
    <w:abstractNumId w:val="4"/>
  </w:num>
  <w:num w:numId="23" w16cid:durableId="1524704002">
    <w:abstractNumId w:val="26"/>
  </w:num>
  <w:num w:numId="24" w16cid:durableId="832331618">
    <w:abstractNumId w:val="17"/>
  </w:num>
  <w:num w:numId="25" w16cid:durableId="1830367108">
    <w:abstractNumId w:val="15"/>
  </w:num>
  <w:num w:numId="26" w16cid:durableId="240218027">
    <w:abstractNumId w:val="22"/>
  </w:num>
  <w:num w:numId="27" w16cid:durableId="1070883758">
    <w:abstractNumId w:val="5"/>
  </w:num>
  <w:num w:numId="28" w16cid:durableId="1618294758">
    <w:abstractNumId w:val="19"/>
  </w:num>
  <w:num w:numId="29" w16cid:durableId="807287003">
    <w:abstractNumId w:val="24"/>
  </w:num>
  <w:num w:numId="30" w16cid:durableId="1446345960">
    <w:abstractNumId w:val="7"/>
  </w:num>
  <w:num w:numId="31" w16cid:durableId="684333688">
    <w:abstractNumId w:val="35"/>
  </w:num>
  <w:num w:numId="32" w16cid:durableId="726077175">
    <w:abstractNumId w:val="23"/>
  </w:num>
  <w:num w:numId="33" w16cid:durableId="1434665975">
    <w:abstractNumId w:val="13"/>
  </w:num>
  <w:num w:numId="34" w16cid:durableId="246115854">
    <w:abstractNumId w:val="6"/>
  </w:num>
  <w:num w:numId="35" w16cid:durableId="1220673820">
    <w:abstractNumId w:val="12"/>
  </w:num>
  <w:num w:numId="36" w16cid:durableId="79956066">
    <w:abstractNumId w:val="1"/>
  </w:num>
  <w:num w:numId="37" w16cid:durableId="356740757">
    <w:abstractNumId w:val="32"/>
  </w:num>
  <w:num w:numId="38" w16cid:durableId="333804703">
    <w:abstractNumId w:val="33"/>
  </w:num>
  <w:num w:numId="39" w16cid:durableId="15993665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pl-PL" w:vendorID="12" w:dllVersion="512" w:checkStyle="1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ABC"/>
    <w:rsid w:val="0000328B"/>
    <w:rsid w:val="00020FDA"/>
    <w:rsid w:val="00035627"/>
    <w:rsid w:val="00036CDD"/>
    <w:rsid w:val="0005318D"/>
    <w:rsid w:val="0007348E"/>
    <w:rsid w:val="00087D4E"/>
    <w:rsid w:val="00093B23"/>
    <w:rsid w:val="000B7FEC"/>
    <w:rsid w:val="000E06EE"/>
    <w:rsid w:val="00140295"/>
    <w:rsid w:val="00141F2B"/>
    <w:rsid w:val="00167383"/>
    <w:rsid w:val="00177D58"/>
    <w:rsid w:val="00183F2A"/>
    <w:rsid w:val="001B4844"/>
    <w:rsid w:val="001E0A83"/>
    <w:rsid w:val="001E2FCA"/>
    <w:rsid w:val="001F4D3F"/>
    <w:rsid w:val="00205B4E"/>
    <w:rsid w:val="00212BDA"/>
    <w:rsid w:val="00263536"/>
    <w:rsid w:val="00273A46"/>
    <w:rsid w:val="002801F8"/>
    <w:rsid w:val="002828C2"/>
    <w:rsid w:val="00290154"/>
    <w:rsid w:val="002962FB"/>
    <w:rsid w:val="002CF772"/>
    <w:rsid w:val="002D50D2"/>
    <w:rsid w:val="002E2ECC"/>
    <w:rsid w:val="002E6C06"/>
    <w:rsid w:val="002F1CC0"/>
    <w:rsid w:val="0030075D"/>
    <w:rsid w:val="00317218"/>
    <w:rsid w:val="0031788D"/>
    <w:rsid w:val="0032072D"/>
    <w:rsid w:val="00332889"/>
    <w:rsid w:val="00381DBD"/>
    <w:rsid w:val="00385490"/>
    <w:rsid w:val="00387D8F"/>
    <w:rsid w:val="003A3A89"/>
    <w:rsid w:val="003F042B"/>
    <w:rsid w:val="0040198E"/>
    <w:rsid w:val="00407933"/>
    <w:rsid w:val="0041773E"/>
    <w:rsid w:val="00435BE8"/>
    <w:rsid w:val="004568A5"/>
    <w:rsid w:val="00460416"/>
    <w:rsid w:val="00476C39"/>
    <w:rsid w:val="0048570A"/>
    <w:rsid w:val="004962E9"/>
    <w:rsid w:val="004A6EEB"/>
    <w:rsid w:val="004B1E7F"/>
    <w:rsid w:val="004B21F4"/>
    <w:rsid w:val="004C7849"/>
    <w:rsid w:val="004D1223"/>
    <w:rsid w:val="004F00FF"/>
    <w:rsid w:val="005068F5"/>
    <w:rsid w:val="00530AEE"/>
    <w:rsid w:val="00547239"/>
    <w:rsid w:val="0055514B"/>
    <w:rsid w:val="00565516"/>
    <w:rsid w:val="00574488"/>
    <w:rsid w:val="00585896"/>
    <w:rsid w:val="005858A5"/>
    <w:rsid w:val="00597AAB"/>
    <w:rsid w:val="005A48CF"/>
    <w:rsid w:val="005B0DD1"/>
    <w:rsid w:val="005B5120"/>
    <w:rsid w:val="005C3A16"/>
    <w:rsid w:val="005C415B"/>
    <w:rsid w:val="005D08A2"/>
    <w:rsid w:val="005D694E"/>
    <w:rsid w:val="005E7BCA"/>
    <w:rsid w:val="005F5421"/>
    <w:rsid w:val="006031D9"/>
    <w:rsid w:val="00606AC8"/>
    <w:rsid w:val="0063614E"/>
    <w:rsid w:val="00681E1C"/>
    <w:rsid w:val="0069720C"/>
    <w:rsid w:val="006B40D6"/>
    <w:rsid w:val="006B565A"/>
    <w:rsid w:val="006C5AF6"/>
    <w:rsid w:val="007027DD"/>
    <w:rsid w:val="0077280F"/>
    <w:rsid w:val="007756BF"/>
    <w:rsid w:val="00796C21"/>
    <w:rsid w:val="007B06AC"/>
    <w:rsid w:val="007E769E"/>
    <w:rsid w:val="007E7FB9"/>
    <w:rsid w:val="007F601F"/>
    <w:rsid w:val="0081497B"/>
    <w:rsid w:val="00825DA8"/>
    <w:rsid w:val="0089446B"/>
    <w:rsid w:val="008D18AE"/>
    <w:rsid w:val="008D7B32"/>
    <w:rsid w:val="008F429E"/>
    <w:rsid w:val="00910F86"/>
    <w:rsid w:val="00930021"/>
    <w:rsid w:val="00933FE2"/>
    <w:rsid w:val="00937301"/>
    <w:rsid w:val="00965B83"/>
    <w:rsid w:val="00981FF0"/>
    <w:rsid w:val="009935BB"/>
    <w:rsid w:val="009A08BA"/>
    <w:rsid w:val="009C67FB"/>
    <w:rsid w:val="009E6C20"/>
    <w:rsid w:val="009F2AF3"/>
    <w:rsid w:val="00A15932"/>
    <w:rsid w:val="00AA630D"/>
    <w:rsid w:val="00AA6487"/>
    <w:rsid w:val="00AC2021"/>
    <w:rsid w:val="00AE00B4"/>
    <w:rsid w:val="00AE668A"/>
    <w:rsid w:val="00AF2E06"/>
    <w:rsid w:val="00AF2EA5"/>
    <w:rsid w:val="00B02626"/>
    <w:rsid w:val="00B1571E"/>
    <w:rsid w:val="00B462DD"/>
    <w:rsid w:val="00B8295E"/>
    <w:rsid w:val="00B83FCF"/>
    <w:rsid w:val="00BB7529"/>
    <w:rsid w:val="00BD092C"/>
    <w:rsid w:val="00BE320C"/>
    <w:rsid w:val="00BF251D"/>
    <w:rsid w:val="00BF3A27"/>
    <w:rsid w:val="00C01449"/>
    <w:rsid w:val="00C346CC"/>
    <w:rsid w:val="00C446EA"/>
    <w:rsid w:val="00C6046B"/>
    <w:rsid w:val="00C84767"/>
    <w:rsid w:val="00C94A37"/>
    <w:rsid w:val="00CA6215"/>
    <w:rsid w:val="00CD00F1"/>
    <w:rsid w:val="00CD6B58"/>
    <w:rsid w:val="00CE12D3"/>
    <w:rsid w:val="00CE573A"/>
    <w:rsid w:val="00CF3D03"/>
    <w:rsid w:val="00D105D6"/>
    <w:rsid w:val="00D22B5F"/>
    <w:rsid w:val="00D23BC8"/>
    <w:rsid w:val="00D40F0A"/>
    <w:rsid w:val="00D55D47"/>
    <w:rsid w:val="00D756BD"/>
    <w:rsid w:val="00DC018E"/>
    <w:rsid w:val="00DD495F"/>
    <w:rsid w:val="00DD4F05"/>
    <w:rsid w:val="00DE2ABC"/>
    <w:rsid w:val="00E15FE0"/>
    <w:rsid w:val="00E77D13"/>
    <w:rsid w:val="00E965F3"/>
    <w:rsid w:val="00EC0B51"/>
    <w:rsid w:val="00ED4310"/>
    <w:rsid w:val="00ED785B"/>
    <w:rsid w:val="00F41FEA"/>
    <w:rsid w:val="00F653E4"/>
    <w:rsid w:val="00F7472B"/>
    <w:rsid w:val="00F7485A"/>
    <w:rsid w:val="00F76453"/>
    <w:rsid w:val="00FC3A39"/>
    <w:rsid w:val="011290FE"/>
    <w:rsid w:val="01461B40"/>
    <w:rsid w:val="01A1DBB1"/>
    <w:rsid w:val="022E26D0"/>
    <w:rsid w:val="02F93A3F"/>
    <w:rsid w:val="03622DE4"/>
    <w:rsid w:val="05179FE1"/>
    <w:rsid w:val="051BB1D6"/>
    <w:rsid w:val="05693CB9"/>
    <w:rsid w:val="068D8CC9"/>
    <w:rsid w:val="069E1C71"/>
    <w:rsid w:val="06BEA4D5"/>
    <w:rsid w:val="0763B77D"/>
    <w:rsid w:val="07F65C16"/>
    <w:rsid w:val="0883EFA6"/>
    <w:rsid w:val="0A3234E8"/>
    <w:rsid w:val="0AC840AF"/>
    <w:rsid w:val="0B5174CB"/>
    <w:rsid w:val="0BCE3E55"/>
    <w:rsid w:val="0D4B4673"/>
    <w:rsid w:val="0EB38359"/>
    <w:rsid w:val="0FAC3343"/>
    <w:rsid w:val="0FB87D54"/>
    <w:rsid w:val="0FD51261"/>
    <w:rsid w:val="1020FFBE"/>
    <w:rsid w:val="10A169CF"/>
    <w:rsid w:val="10EBED4E"/>
    <w:rsid w:val="11441B1F"/>
    <w:rsid w:val="11822E12"/>
    <w:rsid w:val="11CB6F28"/>
    <w:rsid w:val="1364F1ED"/>
    <w:rsid w:val="137C402A"/>
    <w:rsid w:val="1392F980"/>
    <w:rsid w:val="13A222EB"/>
    <w:rsid w:val="13B8481C"/>
    <w:rsid w:val="13BF6B59"/>
    <w:rsid w:val="13D4E800"/>
    <w:rsid w:val="144792CF"/>
    <w:rsid w:val="1518AD43"/>
    <w:rsid w:val="153BED3A"/>
    <w:rsid w:val="18504E05"/>
    <w:rsid w:val="187CB006"/>
    <w:rsid w:val="18974399"/>
    <w:rsid w:val="190D54F0"/>
    <w:rsid w:val="1917E4AF"/>
    <w:rsid w:val="19645BF3"/>
    <w:rsid w:val="1BDEAE9A"/>
    <w:rsid w:val="1D03C3C7"/>
    <w:rsid w:val="1E512F97"/>
    <w:rsid w:val="1F11427A"/>
    <w:rsid w:val="1F325755"/>
    <w:rsid w:val="1FA5298B"/>
    <w:rsid w:val="1FBD6A16"/>
    <w:rsid w:val="1FF5E0F3"/>
    <w:rsid w:val="214070E4"/>
    <w:rsid w:val="21593A77"/>
    <w:rsid w:val="218F40B3"/>
    <w:rsid w:val="220147E5"/>
    <w:rsid w:val="2209356B"/>
    <w:rsid w:val="23E97A03"/>
    <w:rsid w:val="247AEEB6"/>
    <w:rsid w:val="253C4883"/>
    <w:rsid w:val="257229CD"/>
    <w:rsid w:val="2587CFF2"/>
    <w:rsid w:val="25B5D4E9"/>
    <w:rsid w:val="26017480"/>
    <w:rsid w:val="261B70C3"/>
    <w:rsid w:val="2630199E"/>
    <w:rsid w:val="270C3327"/>
    <w:rsid w:val="270DFA2E"/>
    <w:rsid w:val="271F8CE5"/>
    <w:rsid w:val="2723A053"/>
    <w:rsid w:val="2751282A"/>
    <w:rsid w:val="27C87BFB"/>
    <w:rsid w:val="27D57FA8"/>
    <w:rsid w:val="288A3EBA"/>
    <w:rsid w:val="28EF0297"/>
    <w:rsid w:val="2909BE62"/>
    <w:rsid w:val="29615760"/>
    <w:rsid w:val="29906F08"/>
    <w:rsid w:val="29E5F8CF"/>
    <w:rsid w:val="2A5C0B5E"/>
    <w:rsid w:val="2A9BAD7C"/>
    <w:rsid w:val="2ADCDCC6"/>
    <w:rsid w:val="2AEEE1E6"/>
    <w:rsid w:val="2C59C258"/>
    <w:rsid w:val="2E6F3D02"/>
    <w:rsid w:val="2E91A765"/>
    <w:rsid w:val="2EB0F293"/>
    <w:rsid w:val="2F3A0C79"/>
    <w:rsid w:val="2F5F39CA"/>
    <w:rsid w:val="307A9D76"/>
    <w:rsid w:val="309AC215"/>
    <w:rsid w:val="3130D2FC"/>
    <w:rsid w:val="3248B56F"/>
    <w:rsid w:val="32B90485"/>
    <w:rsid w:val="32C6CF2B"/>
    <w:rsid w:val="3310272C"/>
    <w:rsid w:val="3427BFAD"/>
    <w:rsid w:val="3498F1CC"/>
    <w:rsid w:val="34BEF462"/>
    <w:rsid w:val="34D571FD"/>
    <w:rsid w:val="351D6377"/>
    <w:rsid w:val="357781FF"/>
    <w:rsid w:val="35BBE427"/>
    <w:rsid w:val="36942A7B"/>
    <w:rsid w:val="376205B5"/>
    <w:rsid w:val="377BDEF7"/>
    <w:rsid w:val="37976960"/>
    <w:rsid w:val="3957302F"/>
    <w:rsid w:val="3969354F"/>
    <w:rsid w:val="3AFAEE16"/>
    <w:rsid w:val="3B0210B4"/>
    <w:rsid w:val="3CB10E63"/>
    <w:rsid w:val="3DAD16EE"/>
    <w:rsid w:val="3E29D804"/>
    <w:rsid w:val="3F7FF13D"/>
    <w:rsid w:val="3FBE1BC4"/>
    <w:rsid w:val="3FE039DC"/>
    <w:rsid w:val="406CC341"/>
    <w:rsid w:val="40ED4297"/>
    <w:rsid w:val="416A2F9A"/>
    <w:rsid w:val="418D9176"/>
    <w:rsid w:val="42349BDB"/>
    <w:rsid w:val="424EE1CA"/>
    <w:rsid w:val="42B6375E"/>
    <w:rsid w:val="44ABE7F6"/>
    <w:rsid w:val="44B0C8BE"/>
    <w:rsid w:val="4548A99F"/>
    <w:rsid w:val="46F3E713"/>
    <w:rsid w:val="470266D5"/>
    <w:rsid w:val="47094F77"/>
    <w:rsid w:val="4722F49C"/>
    <w:rsid w:val="474882D6"/>
    <w:rsid w:val="47A59BB8"/>
    <w:rsid w:val="47D9711E"/>
    <w:rsid w:val="48B44313"/>
    <w:rsid w:val="48BF4988"/>
    <w:rsid w:val="48F85FF4"/>
    <w:rsid w:val="4975417F"/>
    <w:rsid w:val="497F5919"/>
    <w:rsid w:val="4A59F3AF"/>
    <w:rsid w:val="4AEAB156"/>
    <w:rsid w:val="4B1111E0"/>
    <w:rsid w:val="4B1B297A"/>
    <w:rsid w:val="4BEEAAD2"/>
    <w:rsid w:val="4C7E13BF"/>
    <w:rsid w:val="4CACE241"/>
    <w:rsid w:val="4CE5958C"/>
    <w:rsid w:val="4E5FB748"/>
    <w:rsid w:val="4F2D64D2"/>
    <w:rsid w:val="4F439833"/>
    <w:rsid w:val="4FFF59C4"/>
    <w:rsid w:val="50CEA985"/>
    <w:rsid w:val="50DF6894"/>
    <w:rsid w:val="50E19732"/>
    <w:rsid w:val="5140106E"/>
    <w:rsid w:val="51BBFB68"/>
    <w:rsid w:val="51EB354B"/>
    <w:rsid w:val="530047B4"/>
    <w:rsid w:val="5357CBC9"/>
    <w:rsid w:val="53C00253"/>
    <w:rsid w:val="54170956"/>
    <w:rsid w:val="54523484"/>
    <w:rsid w:val="54ABC556"/>
    <w:rsid w:val="552F0803"/>
    <w:rsid w:val="55467F33"/>
    <w:rsid w:val="5599B15A"/>
    <w:rsid w:val="55A702DF"/>
    <w:rsid w:val="55B2D9B7"/>
    <w:rsid w:val="55B6E5F9"/>
    <w:rsid w:val="567E7E6C"/>
    <w:rsid w:val="56F28D89"/>
    <w:rsid w:val="584195F7"/>
    <w:rsid w:val="5960B357"/>
    <w:rsid w:val="598CD542"/>
    <w:rsid w:val="5A3C0A71"/>
    <w:rsid w:val="5A893FD6"/>
    <w:rsid w:val="5B0BFD24"/>
    <w:rsid w:val="5B379330"/>
    <w:rsid w:val="5BA24DE9"/>
    <w:rsid w:val="5BE0B0C0"/>
    <w:rsid w:val="5C08511D"/>
    <w:rsid w:val="5D9DA0A1"/>
    <w:rsid w:val="5DB79A9F"/>
    <w:rsid w:val="5E80BCCD"/>
    <w:rsid w:val="5EE77D56"/>
    <w:rsid w:val="5F62D71C"/>
    <w:rsid w:val="5F7F39F2"/>
    <w:rsid w:val="5F9D5F5F"/>
    <w:rsid w:val="602072D9"/>
    <w:rsid w:val="60E74683"/>
    <w:rsid w:val="60FEA77D"/>
    <w:rsid w:val="6166990B"/>
    <w:rsid w:val="629A77DE"/>
    <w:rsid w:val="62C0CBDE"/>
    <w:rsid w:val="62D23E1A"/>
    <w:rsid w:val="641404C3"/>
    <w:rsid w:val="6446053D"/>
    <w:rsid w:val="655280C0"/>
    <w:rsid w:val="65BAB7A6"/>
    <w:rsid w:val="65DF5863"/>
    <w:rsid w:val="6655A2DE"/>
    <w:rsid w:val="6694561D"/>
    <w:rsid w:val="68647313"/>
    <w:rsid w:val="6979358D"/>
    <w:rsid w:val="6B408741"/>
    <w:rsid w:val="6CEC2505"/>
    <w:rsid w:val="6F91C3A5"/>
    <w:rsid w:val="70A3D8DD"/>
    <w:rsid w:val="70FD6A4D"/>
    <w:rsid w:val="71AF891D"/>
    <w:rsid w:val="71B47694"/>
    <w:rsid w:val="71BE2E9E"/>
    <w:rsid w:val="71FB8243"/>
    <w:rsid w:val="72B00742"/>
    <w:rsid w:val="72D4C4C4"/>
    <w:rsid w:val="72F49583"/>
    <w:rsid w:val="7361BB51"/>
    <w:rsid w:val="74350B0F"/>
    <w:rsid w:val="759364F6"/>
    <w:rsid w:val="75FF7721"/>
    <w:rsid w:val="762898F2"/>
    <w:rsid w:val="76A4F4E9"/>
    <w:rsid w:val="76E8BA93"/>
    <w:rsid w:val="77B1E2EE"/>
    <w:rsid w:val="78ACEC9C"/>
    <w:rsid w:val="78B63229"/>
    <w:rsid w:val="793717E3"/>
    <w:rsid w:val="798FC8CC"/>
    <w:rsid w:val="79C9EE6B"/>
    <w:rsid w:val="7ADBDEF4"/>
    <w:rsid w:val="7B4CB9FD"/>
    <w:rsid w:val="7B728147"/>
    <w:rsid w:val="7B7EE729"/>
    <w:rsid w:val="7C0A0616"/>
    <w:rsid w:val="7C345355"/>
    <w:rsid w:val="7C87592B"/>
    <w:rsid w:val="7D89C10C"/>
    <w:rsid w:val="7E0D7DBF"/>
    <w:rsid w:val="7E308A4D"/>
    <w:rsid w:val="7EDDC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4CA59B"/>
  <w15:chartTrackingRefBased/>
  <w15:docId w15:val="{07634CD1-9119-4E1F-98D4-FE9437DF5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ny">
    <w:name w:val="Normal"/>
    <w:qFormat/>
    <w:pPr>
      <w:widowControl w:val="0"/>
      <w:spacing w:line="240" w:lineRule="atLeast"/>
    </w:pPr>
    <w:rPr>
      <w:lang w:eastAsia="en-US"/>
    </w:rPr>
  </w:style>
  <w:style w:type="paragraph" w:styleId="Nagwek1">
    <w:name w:val="heading 1"/>
    <w:basedOn w:val="Normalny"/>
    <w:next w:val="Normalny"/>
    <w:link w:val="Nagwek1Znak"/>
    <w:qFormat/>
    <w:pPr>
      <w:keepNext/>
      <w:numPr>
        <w:numId w:val="13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Nagwek2">
    <w:name w:val="heading 2"/>
    <w:basedOn w:val="Nagwek1"/>
    <w:next w:val="Normalny"/>
    <w:link w:val="Nagwek2Znak"/>
    <w:qFormat/>
    <w:pPr>
      <w:numPr>
        <w:ilvl w:val="1"/>
      </w:numPr>
      <w:outlineLvl w:val="1"/>
    </w:pPr>
    <w:rPr>
      <w:sz w:val="20"/>
    </w:rPr>
  </w:style>
  <w:style w:type="paragraph" w:styleId="Nagwek3">
    <w:name w:val="heading 3"/>
    <w:basedOn w:val="Nagwek1"/>
    <w:next w:val="Normalny"/>
    <w:link w:val="Nagwek3Znak"/>
    <w:qFormat/>
    <w:pPr>
      <w:numPr>
        <w:ilvl w:val="2"/>
      </w:numPr>
      <w:outlineLvl w:val="2"/>
    </w:pPr>
    <w:rPr>
      <w:b w:val="0"/>
      <w:i/>
      <w:sz w:val="20"/>
    </w:rPr>
  </w:style>
  <w:style w:type="paragraph" w:styleId="Nagwek4">
    <w:name w:val="heading 4"/>
    <w:basedOn w:val="Nagwek1"/>
    <w:next w:val="Normalny"/>
    <w:qFormat/>
    <w:pPr>
      <w:numPr>
        <w:ilvl w:val="3"/>
      </w:numPr>
      <w:outlineLvl w:val="3"/>
    </w:pPr>
    <w:rPr>
      <w:b w:val="0"/>
      <w:sz w:val="20"/>
    </w:rPr>
  </w:style>
  <w:style w:type="paragraph" w:styleId="Nagwek5">
    <w:name w:val="heading 5"/>
    <w:basedOn w:val="Normalny"/>
    <w:next w:val="Normalny"/>
    <w:qFormat/>
    <w:pPr>
      <w:numPr>
        <w:ilvl w:val="4"/>
        <w:numId w:val="13"/>
      </w:numPr>
      <w:spacing w:before="240" w:after="60"/>
      <w:ind w:left="2880"/>
      <w:outlineLvl w:val="4"/>
    </w:pPr>
    <w:rPr>
      <w:sz w:val="22"/>
    </w:rPr>
  </w:style>
  <w:style w:type="paragraph" w:styleId="Nagwek6">
    <w:name w:val="heading 6"/>
    <w:basedOn w:val="Normalny"/>
    <w:next w:val="Normalny"/>
    <w:qFormat/>
    <w:pPr>
      <w:numPr>
        <w:ilvl w:val="5"/>
        <w:numId w:val="13"/>
      </w:numPr>
      <w:spacing w:before="240" w:after="60"/>
      <w:ind w:left="2880"/>
      <w:outlineLvl w:val="5"/>
    </w:pPr>
    <w:rPr>
      <w:i/>
      <w:sz w:val="22"/>
    </w:rPr>
  </w:style>
  <w:style w:type="paragraph" w:styleId="Nagwek7">
    <w:name w:val="heading 7"/>
    <w:basedOn w:val="Normalny"/>
    <w:next w:val="Normalny"/>
    <w:qFormat/>
    <w:pPr>
      <w:numPr>
        <w:ilvl w:val="6"/>
        <w:numId w:val="13"/>
      </w:numPr>
      <w:spacing w:before="240" w:after="60"/>
      <w:ind w:left="2880"/>
      <w:outlineLvl w:val="6"/>
    </w:pPr>
  </w:style>
  <w:style w:type="paragraph" w:styleId="Nagwek8">
    <w:name w:val="heading 8"/>
    <w:basedOn w:val="Normalny"/>
    <w:next w:val="Normalny"/>
    <w:qFormat/>
    <w:pPr>
      <w:numPr>
        <w:ilvl w:val="7"/>
        <w:numId w:val="13"/>
      </w:numPr>
      <w:spacing w:before="240" w:after="60"/>
      <w:ind w:left="2880"/>
      <w:outlineLvl w:val="7"/>
    </w:pPr>
    <w:rPr>
      <w:i/>
    </w:rPr>
  </w:style>
  <w:style w:type="paragraph" w:styleId="Nagwek9">
    <w:name w:val="heading 9"/>
    <w:basedOn w:val="Normalny"/>
    <w:next w:val="Normalny"/>
    <w:qFormat/>
    <w:pPr>
      <w:numPr>
        <w:ilvl w:val="8"/>
        <w:numId w:val="13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ph2">
    <w:name w:val="Paragraph2"/>
    <w:basedOn w:val="Normalny"/>
    <w:pPr>
      <w:spacing w:before="80"/>
      <w:ind w:left="720"/>
      <w:jc w:val="both"/>
    </w:pPr>
    <w:rPr>
      <w:color w:val="000000"/>
      <w:lang w:val="en-AU"/>
    </w:rPr>
  </w:style>
  <w:style w:type="paragraph" w:styleId="Tytu">
    <w:name w:val="Title"/>
    <w:basedOn w:val="Normalny"/>
    <w:next w:val="Normalny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Podtytu">
    <w:name w:val="Subtitle"/>
    <w:basedOn w:val="Normalny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Wcicienormalne">
    <w:name w:val="Normal Indent"/>
    <w:basedOn w:val="Normalny"/>
    <w:pPr>
      <w:ind w:left="900" w:hanging="900"/>
    </w:pPr>
  </w:style>
  <w:style w:type="paragraph" w:styleId="Spistreci1">
    <w:name w:val="toc 1"/>
    <w:basedOn w:val="Normalny"/>
    <w:next w:val="Normalny"/>
    <w:uiPriority w:val="39"/>
    <w:pPr>
      <w:tabs>
        <w:tab w:val="right" w:pos="9360"/>
      </w:tabs>
      <w:spacing w:before="240" w:after="60"/>
      <w:ind w:right="720"/>
    </w:pPr>
  </w:style>
  <w:style w:type="paragraph" w:styleId="Spistreci2">
    <w:name w:val="toc 2"/>
    <w:basedOn w:val="Normalny"/>
    <w:next w:val="Normalny"/>
    <w:uiPriority w:val="39"/>
    <w:pPr>
      <w:tabs>
        <w:tab w:val="right" w:pos="9360"/>
      </w:tabs>
      <w:ind w:left="432" w:right="720"/>
    </w:pPr>
  </w:style>
  <w:style w:type="paragraph" w:styleId="Spistreci3">
    <w:name w:val="toc 3"/>
    <w:basedOn w:val="Normalny"/>
    <w:next w:val="Normalny"/>
    <w:uiPriority w:val="39"/>
    <w:pPr>
      <w:tabs>
        <w:tab w:val="left" w:pos="1440"/>
        <w:tab w:val="right" w:pos="9360"/>
      </w:tabs>
      <w:ind w:left="864"/>
    </w:pPr>
  </w:style>
  <w:style w:type="paragraph" w:styleId="Nagwek">
    <w:name w:val="header"/>
    <w:basedOn w:val="Normalny"/>
    <w:pPr>
      <w:tabs>
        <w:tab w:val="center" w:pos="4320"/>
        <w:tab w:val="right" w:pos="8640"/>
      </w:tabs>
    </w:pPr>
  </w:style>
  <w:style w:type="paragraph" w:styleId="Stopka">
    <w:name w:val="footer"/>
    <w:basedOn w:val="Normalny"/>
    <w:pPr>
      <w:tabs>
        <w:tab w:val="center" w:pos="4320"/>
        <w:tab w:val="right" w:pos="8640"/>
      </w:tabs>
    </w:pPr>
  </w:style>
  <w:style w:type="character" w:styleId="Numerstrony">
    <w:name w:val="page number"/>
    <w:basedOn w:val="Domylnaczcionkaakapitu"/>
  </w:style>
  <w:style w:type="paragraph" w:customStyle="1" w:styleId="Bullet1">
    <w:name w:val="Bullet1"/>
    <w:basedOn w:val="Normalny"/>
    <w:pPr>
      <w:ind w:left="720" w:hanging="432"/>
    </w:pPr>
  </w:style>
  <w:style w:type="paragraph" w:customStyle="1" w:styleId="Bullet2">
    <w:name w:val="Bullet2"/>
    <w:basedOn w:val="Normalny"/>
    <w:pPr>
      <w:ind w:left="1440" w:hanging="360"/>
    </w:pPr>
    <w:rPr>
      <w:color w:val="000080"/>
    </w:rPr>
  </w:style>
  <w:style w:type="paragraph" w:customStyle="1" w:styleId="Tabletext">
    <w:name w:val="Tabletext"/>
    <w:basedOn w:val="Normalny"/>
    <w:pPr>
      <w:keepLines/>
      <w:spacing w:after="120"/>
    </w:pPr>
  </w:style>
  <w:style w:type="paragraph" w:styleId="Tekstpodstawowy">
    <w:name w:val="Body Text"/>
    <w:basedOn w:val="Normalny"/>
    <w:pPr>
      <w:keepLines/>
      <w:spacing w:after="120"/>
      <w:ind w:left="720"/>
    </w:p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character" w:styleId="Odwoanieprzypisudolnego">
    <w:name w:val="footnote reference"/>
    <w:semiHidden/>
    <w:rPr>
      <w:sz w:val="20"/>
      <w:vertAlign w:val="superscript"/>
    </w:rPr>
  </w:style>
  <w:style w:type="paragraph" w:styleId="Tekstprzypisudolnego">
    <w:name w:val="footnote text"/>
    <w:basedOn w:val="Normalny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ny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ny"/>
    <w:pPr>
      <w:spacing w:before="80" w:line="240" w:lineRule="auto"/>
      <w:jc w:val="both"/>
    </w:pPr>
  </w:style>
  <w:style w:type="paragraph" w:customStyle="1" w:styleId="Paragraph3">
    <w:name w:val="Paragraph3"/>
    <w:basedOn w:val="Normalny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ny"/>
    <w:pPr>
      <w:spacing w:before="80" w:line="240" w:lineRule="auto"/>
      <w:ind w:left="2250"/>
      <w:jc w:val="both"/>
    </w:pPr>
  </w:style>
  <w:style w:type="paragraph" w:styleId="Spistreci4">
    <w:name w:val="toc 4"/>
    <w:basedOn w:val="Normalny"/>
    <w:next w:val="Normalny"/>
    <w:semiHidden/>
    <w:pPr>
      <w:ind w:left="600"/>
    </w:pPr>
  </w:style>
  <w:style w:type="paragraph" w:styleId="Spistreci5">
    <w:name w:val="toc 5"/>
    <w:basedOn w:val="Normalny"/>
    <w:next w:val="Normalny"/>
    <w:semiHidden/>
    <w:pPr>
      <w:ind w:left="800"/>
    </w:pPr>
  </w:style>
  <w:style w:type="paragraph" w:styleId="Spistreci6">
    <w:name w:val="toc 6"/>
    <w:basedOn w:val="Normalny"/>
    <w:next w:val="Normalny"/>
    <w:semiHidden/>
    <w:pPr>
      <w:ind w:left="1000"/>
    </w:pPr>
  </w:style>
  <w:style w:type="paragraph" w:styleId="Spistreci7">
    <w:name w:val="toc 7"/>
    <w:basedOn w:val="Normalny"/>
    <w:next w:val="Normalny"/>
    <w:semiHidden/>
    <w:pPr>
      <w:ind w:left="1200"/>
    </w:pPr>
  </w:style>
  <w:style w:type="paragraph" w:styleId="Spistreci8">
    <w:name w:val="toc 8"/>
    <w:basedOn w:val="Normalny"/>
    <w:next w:val="Normalny"/>
    <w:semiHidden/>
    <w:pPr>
      <w:ind w:left="1400"/>
    </w:pPr>
  </w:style>
  <w:style w:type="paragraph" w:styleId="Spistreci9">
    <w:name w:val="toc 9"/>
    <w:basedOn w:val="Normalny"/>
    <w:next w:val="Normalny"/>
    <w:semiHidden/>
    <w:pPr>
      <w:ind w:left="1600"/>
    </w:pPr>
  </w:style>
  <w:style w:type="paragraph" w:styleId="Tekstpodstawowy2">
    <w:name w:val="Body Text 2"/>
    <w:basedOn w:val="Normalny"/>
    <w:rPr>
      <w:i/>
      <w:color w:val="0000FF"/>
    </w:rPr>
  </w:style>
  <w:style w:type="paragraph" w:styleId="Tekstpodstawowywcity">
    <w:name w:val="Body Text Indent"/>
    <w:basedOn w:val="Normalny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ny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ny"/>
    <w:pPr>
      <w:widowControl/>
      <w:numPr>
        <w:numId w:val="35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ny"/>
    <w:next w:val="Tekstpodstawowy"/>
    <w:autoRedefine/>
    <w:pPr>
      <w:tabs>
        <w:tab w:val="left" w:pos="1260"/>
      </w:tabs>
      <w:spacing w:after="120"/>
      <w:ind w:left="765"/>
    </w:pPr>
    <w:rPr>
      <w:i/>
      <w:color w:val="0000FF"/>
    </w:rPr>
  </w:style>
  <w:style w:type="character" w:styleId="Hipercze">
    <w:name w:val="Hyperlink"/>
    <w:uiPriority w:val="99"/>
    <w:rPr>
      <w:color w:val="0000FF"/>
      <w:u w:val="single"/>
    </w:rPr>
  </w:style>
  <w:style w:type="character" w:styleId="Pogrubienie">
    <w:name w:val="Strong"/>
    <w:qFormat/>
    <w:rPr>
      <w:b/>
      <w:bCs/>
    </w:rPr>
  </w:style>
  <w:style w:type="paragraph" w:customStyle="1" w:styleId="paragraph">
    <w:name w:val="paragraph"/>
    <w:basedOn w:val="Normalny"/>
    <w:rsid w:val="00DC018E"/>
    <w:pPr>
      <w:widowControl/>
      <w:spacing w:before="100" w:beforeAutospacing="1" w:after="100" w:afterAutospacing="1" w:line="240" w:lineRule="auto"/>
    </w:pPr>
    <w:rPr>
      <w:sz w:val="24"/>
      <w:szCs w:val="24"/>
      <w:lang w:val="pl-PL" w:eastAsia="ja-JP"/>
    </w:rPr>
  </w:style>
  <w:style w:type="character" w:customStyle="1" w:styleId="normaltextrun">
    <w:name w:val="normaltextrun"/>
    <w:rsid w:val="00DC018E"/>
  </w:style>
  <w:style w:type="character" w:customStyle="1" w:styleId="eop">
    <w:name w:val="eop"/>
    <w:rsid w:val="00DC018E"/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table" w:styleId="Tabela-Siatka">
    <w:name w:val="Table Grid"/>
    <w:basedOn w:val="Standardowy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ED785B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pl-PL" w:eastAsia="pl-PL"/>
    </w:rPr>
  </w:style>
  <w:style w:type="character" w:customStyle="1" w:styleId="Nagwek2Znak">
    <w:name w:val="Nagłówek 2 Znak"/>
    <w:basedOn w:val="Domylnaczcionkaakapitu"/>
    <w:link w:val="Nagwek2"/>
    <w:rsid w:val="00B1571E"/>
    <w:rPr>
      <w:rFonts w:ascii="Arial" w:hAnsi="Arial"/>
      <w:b/>
      <w:lang w:eastAsia="en-US"/>
    </w:rPr>
  </w:style>
  <w:style w:type="character" w:customStyle="1" w:styleId="Nagwek1Znak">
    <w:name w:val="Nagłówek 1 Znak"/>
    <w:basedOn w:val="Domylnaczcionkaakapitu"/>
    <w:link w:val="Nagwek1"/>
    <w:rsid w:val="00DD495F"/>
    <w:rPr>
      <w:rFonts w:ascii="Arial" w:hAnsi="Arial"/>
      <w:b/>
      <w:sz w:val="24"/>
      <w:lang w:eastAsia="en-US"/>
    </w:rPr>
  </w:style>
  <w:style w:type="character" w:customStyle="1" w:styleId="Nagwek3Znak">
    <w:name w:val="Nagłówek 3 Znak"/>
    <w:basedOn w:val="Domylnaczcionkaakapitu"/>
    <w:link w:val="Nagwek3"/>
    <w:rsid w:val="00796C21"/>
    <w:rPr>
      <w:rFonts w:ascii="Arial" w:hAnsi="Arial"/>
      <w:i/>
      <w:lang w:eastAsia="en-US"/>
    </w:rPr>
  </w:style>
  <w:style w:type="paragraph" w:styleId="Tekstprzypisukocowego">
    <w:name w:val="endnote text"/>
    <w:basedOn w:val="Normalny"/>
    <w:link w:val="TekstprzypisukocowegoZnak"/>
    <w:rsid w:val="00796C21"/>
    <w:pPr>
      <w:spacing w:line="240" w:lineRule="auto"/>
    </w:pPr>
  </w:style>
  <w:style w:type="character" w:customStyle="1" w:styleId="TekstprzypisukocowegoZnak">
    <w:name w:val="Tekst przypisu końcowego Znak"/>
    <w:basedOn w:val="Domylnaczcionkaakapitu"/>
    <w:link w:val="Tekstprzypisukocowego"/>
    <w:rsid w:val="00796C21"/>
    <w:rPr>
      <w:lang w:eastAsia="en-US"/>
    </w:rPr>
  </w:style>
  <w:style w:type="character" w:styleId="Odwoanieprzypisukocowego">
    <w:name w:val="endnote reference"/>
    <w:basedOn w:val="Domylnaczcionkaakapitu"/>
    <w:rsid w:val="00796C2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3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3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8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0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ulpit\Praca\PJWSTK\Dodatkowe\PW%20-%20podyplomowe\RUP-templates\MsWord-templates\rup_srsu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LongProperties xmlns="http://schemas.microsoft.com/office/2006/metadata/longPropertie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B8954822D271F4D83CEC6C7ACC89650" ma:contentTypeVersion="11" ma:contentTypeDescription="Utwórz nowy dokument." ma:contentTypeScope="" ma:versionID="58250cce48d0d28d90ebdaf4157a3bac">
  <xsd:schema xmlns:xsd="http://www.w3.org/2001/XMLSchema" xmlns:xs="http://www.w3.org/2001/XMLSchema" xmlns:p="http://schemas.microsoft.com/office/2006/metadata/properties" xmlns:ns2="10920d22-99f4-4b78-9dd2-2e8832993374" xmlns:ns3="00d4d62b-b5ab-4f87-b524-a809e7f928ff" targetNamespace="http://schemas.microsoft.com/office/2006/metadata/properties" ma:root="true" ma:fieldsID="94ef7201e1ade7bb75877466ad66a556" ns2:_="" ns3:_="">
    <xsd:import namespace="10920d22-99f4-4b78-9dd2-2e8832993374"/>
    <xsd:import namespace="00d4d62b-b5ab-4f87-b524-a809e7f928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920d22-99f4-4b78-9dd2-2e88329933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Tagi obrazów" ma:readOnly="false" ma:fieldId="{5cf76f15-5ced-4ddc-b409-7134ff3c332f}" ma:taxonomyMulti="true" ma:sspId="6acc8a4f-7760-4777-b4cb-e58fd8606a5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d4d62b-b5ab-4f87-b524-a809e7f928ff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e57d073-e932-49e4-8acc-14392e34f711}" ma:internalName="TaxCatchAll" ma:showField="CatchAllData" ma:web="00d4d62b-b5ab-4f87-b524-a809e7f928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0d4d62b-b5ab-4f87-b524-a809e7f928ff" xsi:nil="true"/>
    <lcf76f155ced4ddcb4097134ff3c332f xmlns="10920d22-99f4-4b78-9dd2-2e883299337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5119D6B-23FA-40A2-B46D-1BCD42D3428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E6C940B-7C8E-44C7-A4CD-4EF0ED93D5D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1E2343C-67AE-4343-9EA6-F787B47B8A3D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69DC2CF0-922C-438D-842F-36DDC88619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920d22-99f4-4b78-9dd2-2e8832993374"/>
    <ds:schemaRef ds:uri="00d4d62b-b5ab-4f87-b524-a809e7f928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CFC51D5-BB03-4304-8125-31834DD86FEB}">
  <ds:schemaRefs>
    <ds:schemaRef ds:uri="http://schemas.microsoft.com/office/2006/metadata/properties"/>
    <ds:schemaRef ds:uri="http://schemas.microsoft.com/office/infopath/2007/PartnerControls"/>
    <ds:schemaRef ds:uri="00d4d62b-b5ab-4f87-b524-a809e7f928ff"/>
    <ds:schemaRef ds:uri="10920d22-99f4-4b78-9dd2-2e883299337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rup_srsuc</Template>
  <TotalTime>16</TotalTime>
  <Pages>17</Pages>
  <Words>1932</Words>
  <Characters>10628</Characters>
  <Application>Microsoft Office Word</Application>
  <DocSecurity>0</DocSecurity>
  <Lines>88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Dokument Specyfikacji Wymagań</vt:lpstr>
    </vt:vector>
  </TitlesOfParts>
  <Company>&lt;Nazwa Firmy&gt;</Company>
  <LinksUpToDate>false</LinksUpToDate>
  <CharactersWithSpaces>12535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 Specyfikacji Wymagań</dc:title>
  <dc:subject>&lt;Nazwa Projektu&gt;</dc:subject>
  <dc:creator>Maciej Kawęcki</dc:creator>
  <cp:keywords/>
  <dc:description/>
  <cp:lastModifiedBy>Maciej Kawęcki</cp:lastModifiedBy>
  <cp:revision>6</cp:revision>
  <cp:lastPrinted>2023-05-23T17:55:00Z</cp:lastPrinted>
  <dcterms:created xsi:type="dcterms:W3CDTF">2023-05-23T17:52:00Z</dcterms:created>
  <dcterms:modified xsi:type="dcterms:W3CDTF">2023-05-24T16:00:00Z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_Signature">
    <vt:lpwstr/>
  </property>
  <property fmtid="{D5CDD505-2E9C-101B-9397-08002B2CF9AE}" pid="3" name="display_urn:schemas-microsoft-com:office:office#Editor">
    <vt:lpwstr>Katarzyna Maciejewska</vt:lpwstr>
  </property>
  <property fmtid="{D5CDD505-2E9C-101B-9397-08002B2CF9AE}" pid="4" name="Reference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xd_ProgID">
    <vt:lpwstr/>
  </property>
  <property fmtid="{D5CDD505-2E9C-101B-9397-08002B2CF9AE}" pid="8" name="_ExtendedDescription">
    <vt:lpwstr/>
  </property>
  <property fmtid="{D5CDD505-2E9C-101B-9397-08002B2CF9AE}" pid="9" name="display_urn:schemas-microsoft-com:office:office#Author">
    <vt:lpwstr>Katarzyna Maciejewska</vt:lpwstr>
  </property>
  <property fmtid="{D5CDD505-2E9C-101B-9397-08002B2CF9AE}" pid="10" name="ContentTypeId">
    <vt:lpwstr>0x0101006B8954822D271F4D83CEC6C7ACC89650</vt:lpwstr>
  </property>
  <property fmtid="{D5CDD505-2E9C-101B-9397-08002B2CF9AE}" pid="11" name="TriggerFlowInfo">
    <vt:lpwstr/>
  </property>
  <property fmtid="{D5CDD505-2E9C-101B-9397-08002B2CF9AE}" pid="12" name="MediaServiceImageTags">
    <vt:lpwstr/>
  </property>
</Properties>
</file>