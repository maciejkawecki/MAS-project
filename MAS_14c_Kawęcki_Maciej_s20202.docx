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7B4A9" w14:textId="7A1349FF" w:rsidR="008D18AE" w:rsidRPr="00385490" w:rsidRDefault="0B5174CB">
      <w:pPr>
        <w:pStyle w:val="Tytu"/>
        <w:jc w:val="right"/>
        <w:rPr>
          <w:noProof/>
          <w:lang w:val="pl-PL"/>
        </w:rPr>
      </w:pPr>
      <w:r w:rsidRPr="53C00253">
        <w:rPr>
          <w:noProof/>
          <w:lang w:val="pl-PL"/>
        </w:rPr>
        <w:t>“</w:t>
      </w:r>
      <w:r w:rsidR="00B462DD">
        <w:rPr>
          <w:noProof/>
          <w:lang w:val="pl-PL"/>
        </w:rPr>
        <w:t>FueliciousFit</w:t>
      </w:r>
      <w:r w:rsidRPr="53C00253">
        <w:rPr>
          <w:noProof/>
          <w:lang w:val="pl-PL"/>
        </w:rPr>
        <w:t>”</w:t>
      </w:r>
    </w:p>
    <w:p w14:paraId="0B97EAD7" w14:textId="77777777" w:rsidR="00B462DD" w:rsidRDefault="70A3D8DD" w:rsidP="00B462DD">
      <w:pPr>
        <w:pStyle w:val="Tytu"/>
        <w:jc w:val="right"/>
        <w:rPr>
          <w:noProof/>
          <w:lang w:val="pl-PL"/>
        </w:rPr>
      </w:pPr>
      <w:r w:rsidRPr="53C00253">
        <w:rPr>
          <w:noProof/>
          <w:lang w:val="pl-PL"/>
        </w:rPr>
        <w:t>Dokument</w:t>
      </w:r>
      <w:r w:rsidR="00B462DD">
        <w:rPr>
          <w:noProof/>
          <w:lang w:val="pl-PL"/>
        </w:rPr>
        <w:t>acja</w:t>
      </w:r>
      <w:r w:rsidRPr="53C00253">
        <w:rPr>
          <w:noProof/>
          <w:lang w:val="pl-PL"/>
        </w:rPr>
        <w:t xml:space="preserve"> </w:t>
      </w:r>
      <w:r w:rsidR="00B462DD">
        <w:rPr>
          <w:noProof/>
          <w:lang w:val="pl-PL"/>
        </w:rPr>
        <w:t xml:space="preserve">projektu </w:t>
      </w:r>
    </w:p>
    <w:p w14:paraId="672A6659" w14:textId="69E0DB04" w:rsidR="008D18AE" w:rsidRPr="00385490" w:rsidRDefault="00B462DD" w:rsidP="00B462DD">
      <w:pPr>
        <w:pStyle w:val="Tytu"/>
        <w:jc w:val="right"/>
        <w:rPr>
          <w:noProof/>
          <w:lang w:val="pl-PL"/>
        </w:rPr>
      </w:pPr>
      <w:r>
        <w:rPr>
          <w:noProof/>
          <w:lang w:val="pl-PL"/>
        </w:rPr>
        <w:t>Przedmiot: MAS</w:t>
      </w:r>
    </w:p>
    <w:p w14:paraId="0A37501D" w14:textId="77777777" w:rsidR="008D18AE" w:rsidRPr="00385490" w:rsidRDefault="008D18AE">
      <w:pPr>
        <w:rPr>
          <w:noProof/>
          <w:lang w:val="pl-PL"/>
        </w:rPr>
      </w:pPr>
    </w:p>
    <w:p w14:paraId="03A43B8C" w14:textId="3660506D" w:rsidR="008D18AE" w:rsidRPr="00385490" w:rsidRDefault="29E5F8CF" w:rsidP="53C00253">
      <w:pPr>
        <w:pStyle w:val="Tytu"/>
        <w:jc w:val="right"/>
        <w:rPr>
          <w:noProof/>
          <w:sz w:val="28"/>
          <w:szCs w:val="28"/>
          <w:lang w:val="pl-PL"/>
        </w:rPr>
      </w:pPr>
      <w:r w:rsidRPr="53C00253">
        <w:rPr>
          <w:noProof/>
          <w:sz w:val="28"/>
          <w:szCs w:val="28"/>
          <w:lang w:val="pl-PL"/>
        </w:rPr>
        <w:t>Wersja</w:t>
      </w:r>
      <w:r w:rsidR="5C08511D" w:rsidRPr="53C00253">
        <w:rPr>
          <w:noProof/>
          <w:sz w:val="28"/>
          <w:szCs w:val="28"/>
          <w:lang w:val="pl-PL"/>
        </w:rPr>
        <w:t xml:space="preserve"> </w:t>
      </w:r>
      <w:r w:rsidR="7C345355" w:rsidRPr="53C00253">
        <w:rPr>
          <w:noProof/>
          <w:sz w:val="28"/>
          <w:szCs w:val="28"/>
          <w:lang w:val="pl-PL"/>
        </w:rPr>
        <w:t>v</w:t>
      </w:r>
      <w:r w:rsidR="5C08511D" w:rsidRPr="53C00253">
        <w:rPr>
          <w:noProof/>
          <w:sz w:val="28"/>
          <w:szCs w:val="28"/>
          <w:lang w:val="pl-PL"/>
        </w:rPr>
        <w:t>0</w:t>
      </w:r>
      <w:r w:rsidR="3248B56F" w:rsidRPr="53C00253">
        <w:rPr>
          <w:noProof/>
          <w:sz w:val="28"/>
          <w:szCs w:val="28"/>
          <w:lang w:val="pl-PL"/>
        </w:rPr>
        <w:t>.</w:t>
      </w:r>
      <w:r w:rsidR="00B462DD">
        <w:rPr>
          <w:noProof/>
          <w:sz w:val="28"/>
          <w:szCs w:val="28"/>
          <w:lang w:val="pl-PL"/>
        </w:rPr>
        <w:t>0001</w:t>
      </w:r>
    </w:p>
    <w:p w14:paraId="5DAB6C7B" w14:textId="77777777" w:rsidR="008D18AE" w:rsidRPr="00385490" w:rsidRDefault="008D18AE">
      <w:pPr>
        <w:pStyle w:val="Tytu"/>
        <w:rPr>
          <w:noProof/>
          <w:sz w:val="28"/>
          <w:lang w:val="pl-PL"/>
        </w:rPr>
      </w:pPr>
    </w:p>
    <w:p w14:paraId="02EB378F" w14:textId="77777777" w:rsidR="008D18AE" w:rsidRPr="00385490" w:rsidRDefault="008D18AE">
      <w:pPr>
        <w:jc w:val="right"/>
        <w:rPr>
          <w:noProof/>
          <w:lang w:val="pl-PL"/>
        </w:rPr>
      </w:pPr>
    </w:p>
    <w:p w14:paraId="6A05A809" w14:textId="77777777" w:rsidR="008D18AE" w:rsidRPr="00385490" w:rsidRDefault="008D18AE">
      <w:pPr>
        <w:pStyle w:val="Tekstpodstawowy"/>
        <w:rPr>
          <w:noProof/>
          <w:lang w:val="pl-PL"/>
        </w:rPr>
      </w:pPr>
    </w:p>
    <w:p w14:paraId="5A39BBE3" w14:textId="77777777" w:rsidR="008D18AE" w:rsidRPr="00385490" w:rsidRDefault="008D18AE">
      <w:pPr>
        <w:pStyle w:val="Tekstpodstawowy"/>
        <w:rPr>
          <w:noProof/>
          <w:lang w:val="pl-PL"/>
        </w:rPr>
        <w:sectPr w:rsidR="008D18AE" w:rsidRPr="00385490">
          <w:headerReference w:type="default" r:id="rId12"/>
          <w:footerReference w:type="even" r:id="rId13"/>
          <w:footerReference w:type="default" r:id="rId14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14:paraId="24CF6C68" w14:textId="77777777" w:rsidR="008D18AE" w:rsidRPr="00385490" w:rsidRDefault="3427BFAD" w:rsidP="53C00253">
      <w:pPr>
        <w:pStyle w:val="Tytu"/>
        <w:rPr>
          <w:rFonts w:asciiTheme="minorHAnsi" w:eastAsiaTheme="minorEastAsia" w:hAnsiTheme="minorHAnsi" w:cstheme="minorBidi"/>
          <w:noProof/>
          <w:lang w:val="pl-PL"/>
        </w:rPr>
      </w:pPr>
      <w:r w:rsidRPr="53C00253">
        <w:rPr>
          <w:rFonts w:asciiTheme="minorHAnsi" w:eastAsiaTheme="minorEastAsia" w:hAnsiTheme="minorHAnsi" w:cstheme="minorBidi"/>
          <w:noProof/>
          <w:lang w:val="pl-PL"/>
        </w:rPr>
        <w:lastRenderedPageBreak/>
        <w:t>Historia Zmian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8D18AE" w:rsidRPr="00385490" w14:paraId="6FD25C34" w14:textId="77777777" w:rsidTr="53C00253">
        <w:tc>
          <w:tcPr>
            <w:tcW w:w="2304" w:type="dxa"/>
          </w:tcPr>
          <w:p w14:paraId="51A59785" w14:textId="77777777" w:rsidR="008D18AE" w:rsidRPr="00385490" w:rsidRDefault="2A9BAD7C" w:rsidP="53C00253">
            <w:pPr>
              <w:pStyle w:val="Tabletext"/>
              <w:jc w:val="center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Data</w:t>
            </w:r>
          </w:p>
        </w:tc>
        <w:tc>
          <w:tcPr>
            <w:tcW w:w="1152" w:type="dxa"/>
          </w:tcPr>
          <w:p w14:paraId="5F543AD6" w14:textId="77777777" w:rsidR="008D18AE" w:rsidRPr="00385490" w:rsidRDefault="2A9BAD7C" w:rsidP="53C00253">
            <w:pPr>
              <w:pStyle w:val="Tabletext"/>
              <w:jc w:val="center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Wersja</w:t>
            </w:r>
          </w:p>
        </w:tc>
        <w:tc>
          <w:tcPr>
            <w:tcW w:w="3744" w:type="dxa"/>
          </w:tcPr>
          <w:p w14:paraId="37E30141" w14:textId="77777777" w:rsidR="008D18AE" w:rsidRPr="00385490" w:rsidRDefault="0763B77D" w:rsidP="53C00253">
            <w:pPr>
              <w:pStyle w:val="Tabletext"/>
              <w:jc w:val="center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Opis zmiany</w:t>
            </w:r>
          </w:p>
        </w:tc>
        <w:tc>
          <w:tcPr>
            <w:tcW w:w="2304" w:type="dxa"/>
          </w:tcPr>
          <w:p w14:paraId="4C320DDC" w14:textId="77777777" w:rsidR="008D18AE" w:rsidRPr="00385490" w:rsidRDefault="0763B77D" w:rsidP="53C00253">
            <w:pPr>
              <w:pStyle w:val="Tabletext"/>
              <w:jc w:val="center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Autor</w:t>
            </w:r>
          </w:p>
        </w:tc>
      </w:tr>
      <w:tr w:rsidR="008D18AE" w:rsidRPr="00385490" w14:paraId="66EE8E59" w14:textId="77777777" w:rsidTr="53C00253">
        <w:tc>
          <w:tcPr>
            <w:tcW w:w="2304" w:type="dxa"/>
          </w:tcPr>
          <w:p w14:paraId="330C7F0E" w14:textId="67E1BC11" w:rsidR="008D18AE" w:rsidRPr="00385490" w:rsidRDefault="77B1E2EE" w:rsidP="53C00253">
            <w:pPr>
              <w:pStyle w:val="Tabletext"/>
            </w:pPr>
            <w:r w:rsidRPr="53C00253">
              <w:rPr>
                <w:rFonts w:asciiTheme="minorHAnsi" w:eastAsiaTheme="minorEastAsia" w:hAnsiTheme="minorHAnsi" w:cstheme="minorBidi"/>
                <w:noProof/>
                <w:lang w:val="pl-PL"/>
              </w:rPr>
              <w:t>30.03.2023</w:t>
            </w:r>
          </w:p>
        </w:tc>
        <w:tc>
          <w:tcPr>
            <w:tcW w:w="1152" w:type="dxa"/>
          </w:tcPr>
          <w:p w14:paraId="48C30AFF" w14:textId="5559D465" w:rsidR="008D18AE" w:rsidRPr="00385490" w:rsidRDefault="214070E4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noProof/>
                <w:lang w:val="pl-PL"/>
              </w:rPr>
              <w:t>0.</w:t>
            </w:r>
            <w:r w:rsidR="005E49FD">
              <w:rPr>
                <w:rFonts w:asciiTheme="minorHAnsi" w:eastAsiaTheme="minorEastAsia" w:hAnsiTheme="minorHAnsi" w:cstheme="minorBidi"/>
                <w:noProof/>
                <w:lang w:val="pl-PL"/>
              </w:rPr>
              <w:t>000</w:t>
            </w:r>
            <w:r w:rsidRPr="53C00253">
              <w:rPr>
                <w:rFonts w:asciiTheme="minorHAnsi" w:eastAsiaTheme="minorEastAsia" w:hAnsiTheme="minorHAnsi" w:cstheme="minorBidi"/>
                <w:noProof/>
                <w:lang w:val="pl-PL"/>
              </w:rPr>
              <w:t>1</w:t>
            </w:r>
          </w:p>
        </w:tc>
        <w:tc>
          <w:tcPr>
            <w:tcW w:w="3744" w:type="dxa"/>
          </w:tcPr>
          <w:p w14:paraId="5EF0B350" w14:textId="550544F9" w:rsidR="008D18AE" w:rsidRPr="00385490" w:rsidRDefault="008D5FE5" w:rsidP="53C00253">
            <w:pPr>
              <w:pStyle w:val="Tabletext"/>
            </w:pP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 xml:space="preserve">MAS </w:t>
            </w:r>
            <w:r w:rsidR="00105816">
              <w:rPr>
                <w:rFonts w:asciiTheme="minorHAnsi" w:eastAsiaTheme="minorEastAsia" w:hAnsiTheme="minorHAnsi" w:cstheme="minorBidi"/>
                <w:noProof/>
                <w:lang w:val="pl-PL"/>
              </w:rPr>
              <w:t>dokumentacja</w:t>
            </w:r>
          </w:p>
        </w:tc>
        <w:tc>
          <w:tcPr>
            <w:tcW w:w="2304" w:type="dxa"/>
          </w:tcPr>
          <w:p w14:paraId="17BDB3FE" w14:textId="51612D38" w:rsidR="008D18AE" w:rsidRPr="00385490" w:rsidRDefault="77B1E2EE" w:rsidP="53C00253">
            <w:pPr>
              <w:pStyle w:val="Tabletext"/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</w:pPr>
            <w:r w:rsidRPr="53C00253">
              <w:rPr>
                <w:rFonts w:asciiTheme="minorHAnsi" w:eastAsiaTheme="minorEastAsia" w:hAnsiTheme="minorHAnsi" w:cstheme="minorBidi"/>
                <w:b/>
                <w:bCs/>
                <w:noProof/>
                <w:lang w:val="pl-PL"/>
              </w:rPr>
              <w:t>Robert Makłowicz</w:t>
            </w:r>
          </w:p>
        </w:tc>
      </w:tr>
      <w:tr w:rsidR="008D18AE" w:rsidRPr="00385490" w14:paraId="41C8F396" w14:textId="77777777" w:rsidTr="53C00253">
        <w:tc>
          <w:tcPr>
            <w:tcW w:w="2304" w:type="dxa"/>
          </w:tcPr>
          <w:p w14:paraId="72A3D3EC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1152" w:type="dxa"/>
          </w:tcPr>
          <w:p w14:paraId="0D0B940D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3744" w:type="dxa"/>
          </w:tcPr>
          <w:p w14:paraId="0E27B00A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2304" w:type="dxa"/>
          </w:tcPr>
          <w:p w14:paraId="60061E4C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</w:tr>
      <w:tr w:rsidR="008D18AE" w:rsidRPr="00385490" w14:paraId="44EAFD9C" w14:textId="77777777" w:rsidTr="53C00253">
        <w:tc>
          <w:tcPr>
            <w:tcW w:w="2304" w:type="dxa"/>
          </w:tcPr>
          <w:p w14:paraId="4B94D5A5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1152" w:type="dxa"/>
          </w:tcPr>
          <w:p w14:paraId="3DEEC669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3744" w:type="dxa"/>
          </w:tcPr>
          <w:p w14:paraId="3656B9AB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2304" w:type="dxa"/>
          </w:tcPr>
          <w:p w14:paraId="45FB0818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</w:tr>
      <w:tr w:rsidR="008D18AE" w:rsidRPr="00385490" w14:paraId="049F31CB" w14:textId="77777777" w:rsidTr="53C00253">
        <w:tc>
          <w:tcPr>
            <w:tcW w:w="2304" w:type="dxa"/>
          </w:tcPr>
          <w:p w14:paraId="53128261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1152" w:type="dxa"/>
          </w:tcPr>
          <w:p w14:paraId="62486C05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3744" w:type="dxa"/>
          </w:tcPr>
          <w:p w14:paraId="4101652C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  <w:tc>
          <w:tcPr>
            <w:tcW w:w="2304" w:type="dxa"/>
          </w:tcPr>
          <w:p w14:paraId="4B99056E" w14:textId="77777777" w:rsidR="008D18AE" w:rsidRPr="00385490" w:rsidRDefault="008D18AE" w:rsidP="53C00253">
            <w:pPr>
              <w:pStyle w:val="Tabletext"/>
              <w:rPr>
                <w:rFonts w:asciiTheme="minorHAnsi" w:eastAsiaTheme="minorEastAsia" w:hAnsiTheme="minorHAnsi" w:cstheme="minorBidi"/>
                <w:noProof/>
                <w:lang w:val="pl-PL"/>
              </w:rPr>
            </w:pPr>
          </w:p>
        </w:tc>
      </w:tr>
    </w:tbl>
    <w:p w14:paraId="1299C43A" w14:textId="77777777" w:rsidR="008D18AE" w:rsidRPr="00385490" w:rsidRDefault="008D18AE" w:rsidP="53C00253">
      <w:pPr>
        <w:rPr>
          <w:rFonts w:asciiTheme="minorHAnsi" w:eastAsiaTheme="minorEastAsia" w:hAnsiTheme="minorHAnsi" w:cstheme="minorBidi"/>
          <w:noProof/>
          <w:lang w:val="pl-PL"/>
        </w:rPr>
      </w:pPr>
    </w:p>
    <w:p w14:paraId="2555AF8A" w14:textId="77777777" w:rsidR="00332889" w:rsidRDefault="00332889" w:rsidP="53C00253">
      <w:pPr>
        <w:pStyle w:val="Tytu"/>
        <w:rPr>
          <w:rFonts w:asciiTheme="minorHAnsi" w:eastAsiaTheme="minorEastAsia" w:hAnsiTheme="minorHAnsi" w:cstheme="minorBidi"/>
          <w:noProof/>
          <w:lang w:val="pl-PL"/>
        </w:rPr>
      </w:pPr>
    </w:p>
    <w:p w14:paraId="1384B866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5D0F3C6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8DF299D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AABF05F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798FC93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A10C8BE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AA56AD4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4D7C9D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7296E92A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65A80EA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E6E0E3F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930236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7ACF4EF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1291031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767C971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0E2B283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7835D044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2EDD296E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753CAB9B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40686F22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9BEC039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648F823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0D6FB8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48443EF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D2FCFB0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3427432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28B55F0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549195B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08C7FABC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B9E28FB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F5E98EE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2C388564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41C50278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BA1B7D0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1BE70669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220648EE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40756282" w14:textId="77777777" w:rsidR="00332889" w:rsidRPr="00332889" w:rsidRDefault="00332889" w:rsidP="00332889">
      <w:pPr>
        <w:rPr>
          <w:rFonts w:eastAsiaTheme="minorEastAsia"/>
          <w:lang w:val="pl-PL"/>
        </w:rPr>
      </w:pPr>
    </w:p>
    <w:p w14:paraId="376BE9D0" w14:textId="739CF110" w:rsidR="0040198E" w:rsidRDefault="0040198E" w:rsidP="0040198E">
      <w:pPr>
        <w:pStyle w:val="Tytu"/>
        <w:tabs>
          <w:tab w:val="left" w:pos="2220"/>
        </w:tabs>
        <w:jc w:val="left"/>
        <w:rPr>
          <w:rFonts w:eastAsiaTheme="minorEastAsia"/>
          <w:lang w:val="pl-PL"/>
        </w:rPr>
      </w:pPr>
    </w:p>
    <w:p w14:paraId="3EEC72CF" w14:textId="71DC9C7A" w:rsidR="008D18AE" w:rsidRPr="00385490" w:rsidRDefault="008D18AE" w:rsidP="53C00253">
      <w:pPr>
        <w:pStyle w:val="Tytu"/>
        <w:rPr>
          <w:rFonts w:asciiTheme="minorHAnsi" w:eastAsiaTheme="minorEastAsia" w:hAnsiTheme="minorHAnsi" w:cstheme="minorBidi"/>
          <w:noProof/>
          <w:lang w:val="pl-PL"/>
        </w:rPr>
      </w:pPr>
      <w:r w:rsidRPr="00332889">
        <w:rPr>
          <w:rFonts w:eastAsiaTheme="minorEastAsia"/>
          <w:lang w:val="pl-PL"/>
        </w:rPr>
        <w:br w:type="page"/>
      </w:r>
      <w:r w:rsidR="7361BB51" w:rsidRPr="53C00253">
        <w:rPr>
          <w:rFonts w:asciiTheme="minorHAnsi" w:eastAsiaTheme="minorEastAsia" w:hAnsiTheme="minorHAnsi" w:cstheme="minorBidi"/>
          <w:noProof/>
          <w:lang w:val="pl-PL"/>
        </w:rPr>
        <w:lastRenderedPageBreak/>
        <w:t>Spis treści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en-US"/>
        </w:rPr>
        <w:id w:val="-1965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CC6AA" w14:textId="550D7297" w:rsidR="00ED785B" w:rsidRDefault="00ED785B">
          <w:pPr>
            <w:pStyle w:val="Nagwekspisutreci"/>
          </w:pPr>
          <w:r>
            <w:t>Spis treści</w:t>
          </w:r>
        </w:p>
        <w:p w14:paraId="057DFA78" w14:textId="4F746257" w:rsidR="005E49FD" w:rsidRDefault="00ED785B">
          <w:pPr>
            <w:pStyle w:val="Spistreci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70921" w:history="1">
            <w:r w:rsidR="005E49FD" w:rsidRPr="00480EDC">
              <w:rPr>
                <w:rStyle w:val="Hipercze"/>
                <w:noProof/>
                <w:lang w:val="pl-PL"/>
              </w:rPr>
              <w:t>1.</w:t>
            </w:r>
            <w:r w:rsidR="005E49F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="005E49FD" w:rsidRPr="00480EDC">
              <w:rPr>
                <w:rStyle w:val="Hipercze"/>
                <w:noProof/>
                <w:lang w:val="pl-PL"/>
              </w:rPr>
              <w:t>Wprowadzenie</w:t>
            </w:r>
            <w:r w:rsidR="005E49FD">
              <w:rPr>
                <w:noProof/>
                <w:webHidden/>
              </w:rPr>
              <w:tab/>
            </w:r>
            <w:r w:rsidR="005E49FD">
              <w:rPr>
                <w:noProof/>
                <w:webHidden/>
              </w:rPr>
              <w:fldChar w:fldCharType="begin"/>
            </w:r>
            <w:r w:rsidR="005E49FD">
              <w:rPr>
                <w:noProof/>
                <w:webHidden/>
              </w:rPr>
              <w:instrText xml:space="preserve"> PAGEREF _Toc136270921 \h </w:instrText>
            </w:r>
            <w:r w:rsidR="005E49FD">
              <w:rPr>
                <w:noProof/>
                <w:webHidden/>
              </w:rPr>
            </w:r>
            <w:r w:rsidR="005E49FD">
              <w:rPr>
                <w:noProof/>
                <w:webHidden/>
              </w:rPr>
              <w:fldChar w:fldCharType="separate"/>
            </w:r>
            <w:r w:rsidR="005E49FD">
              <w:rPr>
                <w:noProof/>
                <w:webHidden/>
              </w:rPr>
              <w:t>4</w:t>
            </w:r>
            <w:r w:rsidR="005E49FD">
              <w:rPr>
                <w:noProof/>
                <w:webHidden/>
              </w:rPr>
              <w:fldChar w:fldCharType="end"/>
            </w:r>
          </w:hyperlink>
        </w:p>
        <w:p w14:paraId="4CFE869D" w14:textId="04D1F017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22" w:history="1">
            <w:r w:rsidRPr="00480EDC">
              <w:rPr>
                <w:rStyle w:val="Hipercze"/>
                <w:noProof/>
                <w:lang w:val="pl-PL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Definicje, akronimy i skróty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17A4" w14:textId="00D7B7E4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23" w:history="1">
            <w:r w:rsidRPr="00480EDC">
              <w:rPr>
                <w:rStyle w:val="Hipercze"/>
                <w:noProof/>
                <w:lang w:val="pl-PL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Organizacja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AC9EB" w14:textId="20443C6E" w:rsidR="005E49FD" w:rsidRDefault="005E49FD">
          <w:pPr>
            <w:pStyle w:val="Spistreci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24" w:history="1">
            <w:r w:rsidRPr="00480EDC">
              <w:rPr>
                <w:rStyle w:val="Hipercze"/>
                <w:noProof/>
                <w:lang w:val="pl-PL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Opis modelu analitycznego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FFF5" w14:textId="6D37C747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25" w:history="1">
            <w:r w:rsidRPr="00480EDC">
              <w:rPr>
                <w:rStyle w:val="Hipercze"/>
                <w:noProof/>
                <w:lang w:val="pl-PL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Opis ogólny (historyjka)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2DB3" w14:textId="49D26590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26" w:history="1">
            <w:r w:rsidRPr="00480EDC">
              <w:rPr>
                <w:rStyle w:val="Hipercze"/>
                <w:noProof/>
                <w:lang w:val="pl-PL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Diagram klas analityczny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01BF" w14:textId="45D6E725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27" w:history="1">
            <w:r w:rsidRPr="00480EDC">
              <w:rPr>
                <w:rStyle w:val="Hipercze"/>
                <w:noProof/>
                <w:lang w:val="pl-PL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Diagram przypadków użycia -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5CE6E" w14:textId="2C26B0A3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28" w:history="1">
            <w:r w:rsidRPr="00480EDC">
              <w:rPr>
                <w:rStyle w:val="Hipercze"/>
                <w:noProof/>
                <w:lang w:val="pl-PL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D4E31" w14:textId="4A7E0047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29" w:history="1">
            <w:r w:rsidRPr="00480EDC">
              <w:rPr>
                <w:rStyle w:val="Hipercze"/>
                <w:noProof/>
                <w:lang w:val="pl-PL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Scenariusz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8DEF" w14:textId="3729AA73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0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[CT-1] Stwórz plan treningowy lub dietetyczny lub przepis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AE564" w14:textId="49C65FA7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1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Aktorzy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EDF75" w14:textId="04382B7D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2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2.5.3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Cel I kontekst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52D5" w14:textId="70860FEF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3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2.5.4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9B295" w14:textId="1A261D2E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4" w:history="1"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2.5.5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Założenia i warunki początkowe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EBF9" w14:textId="49578239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5" w:history="1"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2.5.6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Inicjujące zdarzenie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D943C" w14:textId="09E7D108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6" w:history="1"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2.5.7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Przebieg podstawowy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CA767" w14:textId="378FA6F3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7" w:history="1"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2.5.8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Przebiegi alternatywne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ED994" w14:textId="5A3C6FFE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8" w:history="1"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2.5.9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Punkty rozszerzające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E07B1" w14:textId="31A70681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39" w:history="1"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2.5.10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Warunki k</w:t>
            </w:r>
            <w:r w:rsidRPr="00480EDC">
              <w:rPr>
                <w:rStyle w:val="Hipercze"/>
                <w:rFonts w:cstheme="minorHAnsi"/>
                <w:iCs/>
                <w:noProof/>
                <w:lang w:val="pl-PL"/>
              </w:rPr>
              <w:t>ońcowe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CDC4" w14:textId="403A656F" w:rsidR="005E49FD" w:rsidRDefault="005E49FD">
          <w:pPr>
            <w:pStyle w:val="Spistreci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0" w:history="1">
            <w:r w:rsidRPr="00480EDC">
              <w:rPr>
                <w:rStyle w:val="Hipercze"/>
                <w:noProof/>
                <w:lang w:val="pl-P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Analiza dynamiczna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7C872" w14:textId="5F93C161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1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Diagram aktywności dla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19B00" w14:textId="4EFE3A2F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2" w:history="1">
            <w:r w:rsidRPr="00480EDC">
              <w:rPr>
                <w:rStyle w:val="Hipercze"/>
                <w:noProof/>
                <w:lang w:val="pl-PL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Diagram interakcji (sekwencji) dla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423D2" w14:textId="5020979B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3" w:history="1">
            <w:r w:rsidRPr="00480EDC">
              <w:rPr>
                <w:rStyle w:val="Hipercze"/>
                <w:noProof/>
                <w:lang w:val="pl-PL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Diagram stanu dla klasy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EFA71" w14:textId="409491AD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4" w:history="1">
            <w:r w:rsidRPr="00480EDC">
              <w:rPr>
                <w:rStyle w:val="Hipercze"/>
                <w:noProof/>
                <w:lang w:val="pl-PL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Diagram klas projektowy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A203" w14:textId="4ED8AA8D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5" w:history="1">
            <w:r w:rsidRPr="00480EDC">
              <w:rPr>
                <w:rStyle w:val="Hipercze"/>
                <w:noProof/>
                <w:lang w:val="pl-PL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Analiza dynamiczna skutki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60236" w14:textId="35A2C3E6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6" w:history="1">
            <w:r w:rsidRPr="00480EDC">
              <w:rPr>
                <w:rStyle w:val="Hipercze"/>
                <w:noProof/>
                <w:lang w:val="pl-PL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Decyzje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FC980" w14:textId="049BF367" w:rsidR="005E49FD" w:rsidRDefault="005E49FD">
          <w:pPr>
            <w:pStyle w:val="Spistreci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7" w:history="1">
            <w:r w:rsidRPr="00480EDC">
              <w:rPr>
                <w:rStyle w:val="Hipercze"/>
                <w:noProof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noProof/>
                <w:lang w:val="pl-PL"/>
              </w:rPr>
              <w:t>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2552" w14:textId="2C4074CC" w:rsidR="005E49FD" w:rsidRDefault="005E49FD">
          <w:pPr>
            <w:pStyle w:val="Spistreci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8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Opis projektu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E6AF7" w14:textId="70DDCEAC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49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Widżet tworzenia planu dietetycznego, treningowego lub przepisu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7E10" w14:textId="13E2FEF4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50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Formularz do dodania danych planu dietetycznego, treningowego lub przepisu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3213A" w14:textId="7D41738D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51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Formularz do dodania dania lub ćwiczenia do planu dietetycznego lub treningowego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E79D2" w14:textId="3CD99E1D" w:rsidR="005E49FD" w:rsidRDefault="005E49FD">
          <w:pPr>
            <w:pStyle w:val="Spistreci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36270952" w:history="1">
            <w:r w:rsidRPr="00480EDC">
              <w:rPr>
                <w:rStyle w:val="Hipercze"/>
                <w:rFonts w:cstheme="minorHAnsi"/>
                <w:noProof/>
                <w:lang w:val="pl-PL"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480EDC">
              <w:rPr>
                <w:rStyle w:val="Hipercze"/>
                <w:rFonts w:cstheme="minorHAnsi"/>
                <w:noProof/>
                <w:lang w:val="pl-PL"/>
              </w:rPr>
              <w:t>Formularz tworzenia do dania lub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5E5F" w14:textId="7B545FA0" w:rsidR="00ED785B" w:rsidRDefault="00ED785B">
          <w:r>
            <w:rPr>
              <w:b/>
              <w:bCs/>
            </w:rPr>
            <w:fldChar w:fldCharType="end"/>
          </w:r>
        </w:p>
      </w:sdtContent>
    </w:sdt>
    <w:p w14:paraId="0FC81161" w14:textId="3CDF8F4F" w:rsidR="008D18AE" w:rsidRPr="00385490" w:rsidRDefault="008D18AE" w:rsidP="53C00253">
      <w:pPr>
        <w:pStyle w:val="Tytu"/>
        <w:rPr>
          <w:rFonts w:asciiTheme="minorHAnsi" w:eastAsiaTheme="minorEastAsia" w:hAnsiTheme="minorHAnsi" w:cstheme="minorBidi"/>
          <w:noProof/>
          <w:lang w:val="pl-PL"/>
        </w:rPr>
      </w:pPr>
      <w:r w:rsidRPr="53C00253">
        <w:rPr>
          <w:rFonts w:asciiTheme="minorHAnsi" w:eastAsiaTheme="minorEastAsia" w:hAnsiTheme="minorHAnsi" w:cstheme="minorBidi"/>
          <w:noProof/>
          <w:lang w:val="pl-PL"/>
        </w:rPr>
        <w:br w:type="page"/>
      </w:r>
      <w:r w:rsidR="762898F2" w:rsidRPr="53C00253">
        <w:rPr>
          <w:rFonts w:asciiTheme="minorHAnsi" w:eastAsiaTheme="minorEastAsia" w:hAnsiTheme="minorHAnsi" w:cstheme="minorBidi"/>
          <w:noProof/>
          <w:lang w:val="pl-PL"/>
        </w:rPr>
        <w:lastRenderedPageBreak/>
        <w:t xml:space="preserve">Dokument </w:t>
      </w:r>
      <w:r w:rsidR="00AE00B4">
        <w:rPr>
          <w:rFonts w:asciiTheme="minorHAnsi" w:eastAsiaTheme="minorEastAsia" w:hAnsiTheme="minorHAnsi" w:cstheme="minorBidi"/>
          <w:noProof/>
          <w:lang w:val="pl-PL"/>
        </w:rPr>
        <w:t>Projektu na przedmiot MAS</w:t>
      </w:r>
      <w:r w:rsidR="5C08511D" w:rsidRPr="53C00253">
        <w:rPr>
          <w:rFonts w:asciiTheme="minorHAnsi" w:eastAsiaTheme="minorEastAsia" w:hAnsiTheme="minorHAnsi" w:cstheme="minorBidi"/>
          <w:noProof/>
          <w:lang w:val="pl-PL"/>
        </w:rPr>
        <w:t xml:space="preserve"> </w:t>
      </w:r>
    </w:p>
    <w:p w14:paraId="752D8D24" w14:textId="238ED152" w:rsidR="008D18AE" w:rsidRPr="00385490" w:rsidRDefault="28EF0297" w:rsidP="53C00253">
      <w:pPr>
        <w:pStyle w:val="Nagwek1"/>
        <w:rPr>
          <w:rFonts w:asciiTheme="minorHAnsi" w:eastAsiaTheme="minorEastAsia" w:hAnsiTheme="minorHAnsi" w:cstheme="minorBidi"/>
          <w:noProof/>
          <w:lang w:val="pl-PL"/>
        </w:rPr>
      </w:pPr>
      <w:bookmarkStart w:id="0" w:name="_Toc88026534"/>
      <w:bookmarkStart w:id="1" w:name="_Toc136270921"/>
      <w:r w:rsidRPr="53C00253">
        <w:rPr>
          <w:rFonts w:asciiTheme="minorHAnsi" w:eastAsiaTheme="minorEastAsia" w:hAnsiTheme="minorHAnsi" w:cstheme="minorBidi"/>
          <w:noProof/>
          <w:lang w:val="pl-PL"/>
        </w:rPr>
        <w:t>Wprowadzenie</w:t>
      </w:r>
      <w:bookmarkEnd w:id="0"/>
      <w:bookmarkEnd w:id="1"/>
    </w:p>
    <w:p w14:paraId="2DF2A15E" w14:textId="05E310A3" w:rsidR="00AE00B4" w:rsidRPr="00AE00B4" w:rsidRDefault="00AE00B4" w:rsidP="00AE00B4">
      <w:pPr>
        <w:pStyle w:val="paragraph"/>
        <w:ind w:left="720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AE00B4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Niniejsza dokumentacja projektu ma na celu przedstawienie propozycji aplikacji żywieniow</w:t>
      </w:r>
      <w:r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o-fitnesowej</w:t>
      </w:r>
      <w:r w:rsidRPr="00AE00B4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, która ma ułatwić implementację oraz śledzenie planu żywieniowego</w:t>
      </w:r>
      <w:r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i fitnesowego</w:t>
      </w:r>
      <w:r w:rsidRPr="00AE00B4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użytkowników. Aplikacja ta pomoże użytkownikom utrzymać zdrową dietę, śledzić spożywane posiłki oraz monitorować bilans kaloryczny.</w:t>
      </w:r>
    </w:p>
    <w:p w14:paraId="7E3CB1DA" w14:textId="50255A68" w:rsidR="1FA5298B" w:rsidRDefault="00AE00B4" w:rsidP="00AE00B4">
      <w:pPr>
        <w:pStyle w:val="paragraph"/>
        <w:spacing w:before="0" w:beforeAutospacing="0" w:after="0" w:afterAutospacing="0"/>
        <w:ind w:left="720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AE00B4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Dokumentacja zawiera diagramy analityczne i projektowe aktywności, które przedstawiają różne etapy procesu implementacji aplikacji. Zaprezentowane zostaną również główne funkcjonalności i wymagania systemu.</w:t>
      </w:r>
    </w:p>
    <w:p w14:paraId="0F4E738C" w14:textId="77777777" w:rsidR="00DD495F" w:rsidRDefault="00DD495F" w:rsidP="00DD495F">
      <w:pPr>
        <w:pStyle w:val="paragraph"/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40AE2914" w14:textId="77777777" w:rsidR="008D18AE" w:rsidRPr="00385490" w:rsidRDefault="28EF0297" w:rsidP="53C00253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2" w:name="_Toc88026537"/>
      <w:bookmarkStart w:id="3" w:name="_Toc136270922"/>
      <w:r w:rsidRPr="53C00253">
        <w:rPr>
          <w:rFonts w:asciiTheme="minorHAnsi" w:eastAsiaTheme="minorEastAsia" w:hAnsiTheme="minorHAnsi" w:cstheme="minorBidi"/>
          <w:noProof/>
          <w:lang w:val="pl-PL"/>
        </w:rPr>
        <w:t>Definicje, akronimy i skróty</w:t>
      </w:r>
      <w:bookmarkEnd w:id="2"/>
      <w:bookmarkEnd w:id="3"/>
    </w:p>
    <w:p w14:paraId="18E62319" w14:textId="45DF6A0A" w:rsidR="5A3C0A71" w:rsidRDefault="406CC341" w:rsidP="00BF251D">
      <w:pPr>
        <w:pStyle w:val="paragraph"/>
        <w:numPr>
          <w:ilvl w:val="0"/>
          <w:numId w:val="11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Administrator – Pracownik TirRex Logistics mający utworzone specjalne konto z pełnymi uprawnieniami,</w:t>
      </w:r>
    </w:p>
    <w:p w14:paraId="1C016DE8" w14:textId="3FC1CCB5" w:rsidR="5A3C0A71" w:rsidRDefault="406CC341" w:rsidP="00BF251D">
      <w:pPr>
        <w:pStyle w:val="paragraph"/>
        <w:numPr>
          <w:ilvl w:val="0"/>
          <w:numId w:val="10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Gość- osoba niezalogowana, korzystająca z systemu,</w:t>
      </w:r>
    </w:p>
    <w:p w14:paraId="4A4885A9" w14:textId="27635271" w:rsidR="5A3C0A71" w:rsidRDefault="406CC341" w:rsidP="00BF251D">
      <w:pPr>
        <w:pStyle w:val="paragraph"/>
        <w:numPr>
          <w:ilvl w:val="0"/>
          <w:numId w:val="9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Infrastruktura – fiz</w:t>
      </w:r>
      <w:r w:rsidR="5140106E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y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czne maszyny i oprogramowanie będące własnością TirRex Logistics,</w:t>
      </w:r>
    </w:p>
    <w:p w14:paraId="22B81E62" w14:textId="0206AEEE" w:rsidR="5A3C0A71" w:rsidRDefault="406CC341" w:rsidP="00BF251D">
      <w:pPr>
        <w:pStyle w:val="paragraph"/>
        <w:numPr>
          <w:ilvl w:val="0"/>
          <w:numId w:val="8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Użytkownik – osoba zalogowana do systemu z dan</w:t>
      </w:r>
      <w:r w:rsidR="54523484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y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mi prawami, dzieli się na logistyka, księgowego, konsultanta, mechanika,</w:t>
      </w:r>
    </w:p>
    <w:p w14:paraId="2F0A0A4D" w14:textId="558A0291" w:rsidR="5A3C0A71" w:rsidRDefault="406CC341" w:rsidP="00BF251D">
      <w:pPr>
        <w:pStyle w:val="paragraph"/>
        <w:numPr>
          <w:ilvl w:val="0"/>
          <w:numId w:val="7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System – aktor odpowiedzialny za wycenę zam</w:t>
      </w:r>
      <w:r w:rsidR="1D03C3C7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ówień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 xml:space="preserve"> i przesłanie jej do klienta,</w:t>
      </w:r>
    </w:p>
    <w:p w14:paraId="0D639CAC" w14:textId="5B3DC2D2" w:rsidR="5A3C0A71" w:rsidRDefault="406CC341" w:rsidP="00BF251D">
      <w:pPr>
        <w:pStyle w:val="paragraph"/>
        <w:numPr>
          <w:ilvl w:val="0"/>
          <w:numId w:val="6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Zamówienie – jest to usługa przewozu,</w:t>
      </w:r>
    </w:p>
    <w:p w14:paraId="5991D6E1" w14:textId="450AE3A6" w:rsidR="5A3C0A71" w:rsidRDefault="406CC341" w:rsidP="00BF251D">
      <w:pPr>
        <w:pStyle w:val="paragraph"/>
        <w:numPr>
          <w:ilvl w:val="0"/>
          <w:numId w:val="5"/>
        </w:numPr>
        <w:spacing w:before="0" w:beforeAutospacing="0" w:after="0" w:afterAutospacing="0"/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Trasa – dost</w:t>
      </w:r>
      <w:r w:rsidR="2751282A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ępne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 xml:space="preserve"> trasy dla kierowc</w:t>
      </w:r>
      <w:r w:rsidR="567E7E6C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y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 xml:space="preserve"> na dostaw</w:t>
      </w:r>
      <w:r w:rsidR="7D89C10C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ę</w:t>
      </w: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 xml:space="preserve"> towaru</w:t>
      </w:r>
      <w:r w:rsidR="55A702DF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,</w:t>
      </w:r>
    </w:p>
    <w:p w14:paraId="50CB10E6" w14:textId="52136644" w:rsidR="00DD495F" w:rsidRPr="00C346CC" w:rsidRDefault="7C0A0616" w:rsidP="00C346CC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Theme="minorHAnsi" w:eastAsiaTheme="minorEastAsia" w:hAnsiTheme="minorHAnsi" w:cstheme="minorBidi"/>
          <w:noProof/>
        </w:rPr>
      </w:pPr>
      <w:r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Kopia zapasowa – są to dane do otworzenia bazy danych w przypadku ich utraty lub uszkodzenia</w:t>
      </w:r>
      <w:r w:rsidR="3FBE1BC4" w:rsidRPr="53C00253">
        <w:rPr>
          <w:rStyle w:val="normaltextrun"/>
          <w:rFonts w:asciiTheme="minorHAnsi" w:eastAsiaTheme="minorEastAsia" w:hAnsiTheme="minorHAnsi" w:cstheme="minorBidi"/>
          <w:noProof/>
          <w:sz w:val="22"/>
          <w:szCs w:val="22"/>
        </w:rPr>
        <w:t>.</w:t>
      </w:r>
    </w:p>
    <w:p w14:paraId="3B864945" w14:textId="334A93E9" w:rsidR="008D18AE" w:rsidRPr="00385490" w:rsidRDefault="5960B357" w:rsidP="53C00253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4" w:name="_Toc88026539"/>
      <w:bookmarkStart w:id="5" w:name="_Toc136270923"/>
      <w:r w:rsidRPr="53C00253">
        <w:rPr>
          <w:rFonts w:asciiTheme="minorHAnsi" w:eastAsiaTheme="minorEastAsia" w:hAnsiTheme="minorHAnsi" w:cstheme="minorBidi"/>
          <w:noProof/>
          <w:lang w:val="pl-PL"/>
        </w:rPr>
        <w:t>Organizacja dokumentu</w:t>
      </w:r>
      <w:bookmarkEnd w:id="4"/>
      <w:bookmarkEnd w:id="5"/>
    </w:p>
    <w:p w14:paraId="3D4E6EAD" w14:textId="2A23FAC1" w:rsidR="288A3EBA" w:rsidRDefault="288A3EBA" w:rsidP="00BF251D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53C00253">
        <w:rPr>
          <w:noProof/>
          <w:lang w:val="pl-PL"/>
        </w:rPr>
        <w:t xml:space="preserve">W pierwszym punkcie dokumentu znajduje się </w:t>
      </w:r>
      <w:r w:rsidR="36942A7B" w:rsidRPr="53C00253">
        <w:rPr>
          <w:noProof/>
          <w:lang w:val="pl-PL"/>
        </w:rPr>
        <w:t xml:space="preserve">wprowadzenie, </w:t>
      </w:r>
      <w:r w:rsidR="00AE00B4">
        <w:rPr>
          <w:noProof/>
          <w:lang w:val="pl-PL"/>
        </w:rPr>
        <w:t>definicje i organizacja dokumentu</w:t>
      </w:r>
      <w:r w:rsidR="00C346CC">
        <w:rPr>
          <w:noProof/>
          <w:lang w:val="pl-PL"/>
        </w:rPr>
        <w:t>,</w:t>
      </w:r>
    </w:p>
    <w:p w14:paraId="1E9763A0" w14:textId="41577616" w:rsidR="44B0C8BE" w:rsidRDefault="44B0C8BE" w:rsidP="00BF251D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53C00253">
        <w:rPr>
          <w:noProof/>
          <w:lang w:val="pl-PL"/>
        </w:rPr>
        <w:t>W drugim punkcie dokumentu znajdują się opis</w:t>
      </w:r>
      <w:r w:rsidR="51EB354B" w:rsidRPr="53C00253">
        <w:rPr>
          <w:noProof/>
          <w:lang w:val="pl-PL"/>
        </w:rPr>
        <w:t xml:space="preserve"> modelu analitycznego</w:t>
      </w:r>
      <w:r w:rsidR="00C346CC">
        <w:rPr>
          <w:noProof/>
          <w:lang w:val="pl-PL"/>
        </w:rPr>
        <w:t>,</w:t>
      </w:r>
    </w:p>
    <w:p w14:paraId="589F399A" w14:textId="5359F7C4" w:rsidR="71BE2E9E" w:rsidRDefault="71BE2E9E" w:rsidP="00BF251D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53C00253">
        <w:rPr>
          <w:noProof/>
          <w:lang w:val="pl-PL"/>
        </w:rPr>
        <w:t xml:space="preserve">W trzecim punkcie dokumentu znajdują się </w:t>
      </w:r>
      <w:r w:rsidR="00C346CC">
        <w:rPr>
          <w:noProof/>
          <w:lang w:val="pl-PL"/>
        </w:rPr>
        <w:t>analiza dynamiczna systemu,</w:t>
      </w:r>
    </w:p>
    <w:p w14:paraId="4730B178" w14:textId="3D8308DF" w:rsidR="00C346CC" w:rsidRDefault="00C346CC" w:rsidP="00BF251D">
      <w:pPr>
        <w:pStyle w:val="Akapitzlist"/>
        <w:numPr>
          <w:ilvl w:val="0"/>
          <w:numId w:val="2"/>
        </w:numPr>
        <w:rPr>
          <w:noProof/>
          <w:lang w:val="pl-PL"/>
        </w:rPr>
      </w:pPr>
      <w:r>
        <w:rPr>
          <w:noProof/>
          <w:lang w:val="pl-PL"/>
        </w:rPr>
        <w:t>W czwartym punkcie dokumentu znajduję się prezentacja projektu GUI,</w:t>
      </w:r>
    </w:p>
    <w:p w14:paraId="15AE7768" w14:textId="77777777" w:rsidR="00DD495F" w:rsidRDefault="00DD495F" w:rsidP="00DD495F">
      <w:pPr>
        <w:pStyle w:val="Akapitzlist"/>
        <w:ind w:left="1080"/>
        <w:rPr>
          <w:noProof/>
          <w:lang w:val="pl-PL"/>
        </w:rPr>
      </w:pPr>
    </w:p>
    <w:p w14:paraId="5ABC81A8" w14:textId="14EDC35E" w:rsidR="00B1571E" w:rsidRDefault="00DD495F" w:rsidP="00B1571E">
      <w:pPr>
        <w:pStyle w:val="Nagwek1"/>
        <w:rPr>
          <w:rFonts w:asciiTheme="minorHAnsi" w:eastAsiaTheme="minorEastAsia" w:hAnsiTheme="minorHAnsi" w:cstheme="minorBidi"/>
          <w:noProof/>
          <w:lang w:val="pl-PL"/>
        </w:rPr>
      </w:pPr>
      <w:bookmarkStart w:id="6" w:name="_Toc136270924"/>
      <w:r>
        <w:rPr>
          <w:rFonts w:asciiTheme="minorHAnsi" w:eastAsiaTheme="minorEastAsia" w:hAnsiTheme="minorHAnsi" w:cstheme="minorBidi"/>
          <w:noProof/>
          <w:lang w:val="pl-PL"/>
        </w:rPr>
        <w:t>Opis modelu analitycznego</w:t>
      </w:r>
      <w:bookmarkEnd w:id="6"/>
    </w:p>
    <w:p w14:paraId="12A58267" w14:textId="61F3E497" w:rsidR="00DD495F" w:rsidRPr="00DD495F" w:rsidRDefault="00DD495F" w:rsidP="00DD495F">
      <w:pPr>
        <w:pStyle w:val="Nagwek2"/>
        <w:numPr>
          <w:ilvl w:val="1"/>
          <w:numId w:val="39"/>
        </w:numPr>
        <w:rPr>
          <w:rFonts w:asciiTheme="minorHAnsi" w:eastAsiaTheme="minorEastAsia" w:hAnsiTheme="minorHAnsi" w:cstheme="minorBidi"/>
          <w:noProof/>
          <w:lang w:val="pl-PL"/>
        </w:rPr>
      </w:pPr>
      <w:bookmarkStart w:id="7" w:name="_Toc136270925"/>
      <w:r>
        <w:rPr>
          <w:rFonts w:asciiTheme="minorHAnsi" w:eastAsiaTheme="minorEastAsia" w:hAnsiTheme="minorHAnsi" w:cstheme="minorBidi"/>
          <w:noProof/>
          <w:lang w:val="pl-PL"/>
        </w:rPr>
        <w:t>Opis ogólny (historyjka)</w:t>
      </w:r>
      <w:bookmarkEnd w:id="7"/>
    </w:p>
    <w:p w14:paraId="0CC6FEA0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 xml:space="preserve">Firma żywieniowo-fitnessowi określiła swoje wstępne wymagania odnoszące się do systemu informatycznego, który pomógłby w usprawnieniu treningu, dobrych nawyków żywieniowych lub diety. </w:t>
      </w:r>
    </w:p>
    <w:p w14:paraId="4922E584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W systemie powinny być przechowywane dane kontaktowe klientów (unikatowy indefikator użytkownika , Imię, Nazwisko, adres email, telefon (opcjonalny) później lista się zwiększy). Dodatkowy należy zapamiętać dane klientów premium który ma atrybuty od kiedy do kiedy. </w:t>
      </w:r>
    </w:p>
    <w:p w14:paraId="6467CA13" w14:textId="321527D4" w:rsidR="00AF2E06" w:rsidRDefault="00B1571E" w:rsidP="00C346CC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2.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 systemie powinny być przechowywane dane klientów. Każdy klient może mieć max 5 planów treningowych przypisanych do niego w danym momencie. Dla planu treningowego należy pamiętać: unikatowy indefikator planu, opis, zestaw ćwiczeń, stopień trudności (w skali 1-3, przy czym 1 oznacza najłatwiejsza), długość treningu, liczba powtórzeń ćwiczeń, liczba serii ćwiczeń, liczba dni trenujących w tygodniu.</w:t>
      </w:r>
    </w:p>
    <w:p w14:paraId="5B7E461D" w14:textId="77777777" w:rsidR="00C346CC" w:rsidRDefault="00C346CC" w:rsidP="00C346CC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8F152EE" w14:textId="77777777" w:rsidR="00C346CC" w:rsidRPr="00B1571E" w:rsidRDefault="00C346CC" w:rsidP="00C346CC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64EBF58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3.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Plan treningowy zawiera minimum 4 ćwiczenia. W ćwiczeniach należy pamiętać: unikatowy indefikator ćwiczenia, opis ćwiczenia, zdjęcia (max zdjęć to na razie 10), opcjonalne filmik pokazujący jak wykonać, na jakie partii mięśni wpływa.</w:t>
      </w:r>
    </w:p>
    <w:p w14:paraId="511747C2" w14:textId="27D37DE7" w:rsidR="00F7485A" w:rsidRDefault="00B1571E" w:rsidP="00AF2E06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4.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Ćwiczenia dzielimy ze względu na rodzaj: ćwiczenia bez przyrządów, ćwiczenia z przyrządami należy zapamiętać potrzebny przyrząd (maszynę) do ćwiczeń. Przyrząd do </w:t>
      </w:r>
    </w:p>
    <w:p w14:paraId="260F677D" w14:textId="1CE9D183" w:rsidR="00B1571E" w:rsidRPr="00B1571E" w:rsidRDefault="00B1571E" w:rsidP="00F7485A">
      <w:pPr>
        <w:ind w:left="144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 xml:space="preserve">ćwiczeń powinien mieć swój unikatowy indefikator, nazwę. </w:t>
      </w:r>
    </w:p>
    <w:p w14:paraId="3801FC0E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5.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Każde ćwiczenie z przyrządem (maszyną) może posiadać dowolną ilość przyrządów.</w:t>
      </w:r>
    </w:p>
    <w:p w14:paraId="3F2F702A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6.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W systemie powinny być przechowywane także dane o planach dietetycznych: unikatowy indefikator planu dietetycznego, nazwa, opis, ilość kalorii planu, zestaw dan. </w:t>
      </w:r>
    </w:p>
    <w:p w14:paraId="19EED540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7.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Plan dietetyczny zawiera minimum 3 dania. W daniach należy pamiętać: unikatowy indefikator dania, opis dania, ilość kalorii dania. Także każde danie zawiera swój własny skład wartości odżywczych, który istnieje tylko do danego dania. </w:t>
      </w:r>
    </w:p>
    <w:p w14:paraId="7A77B17E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8.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Skład wartości odżywczych zawiera nazwa, opis składu</w:t>
      </w:r>
    </w:p>
    <w:p w14:paraId="5CE12648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9.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Każdy klient może mieć przypisany max jeden plan dietetyczny w danym momencie. </w:t>
      </w:r>
    </w:p>
    <w:p w14:paraId="44868D92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10.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 systemie przechowywane będą także przepisy na zdrowe dania. Dla przepisów należy zapamiętać unikatowy indefikator przepisu, nazwe, składniki potrzebne do stworzenia, liste kroków, zdjęcia gotowego dania max 5 zdjec.</w:t>
      </w:r>
    </w:p>
    <w:p w14:paraId="78F1E5B7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11.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Dla każdego klienta przydzielany jest jeden Motywator, który w tym momencie będzie tylko motywował klientów do ćwiczeń i zdrowego trybu życia (później będzie odpowiedzialny za więcej rzeczy zamieni się w AI coach). Motywator posiada swoje imię, pseudonim, lista haseł motywujących.</w:t>
      </w:r>
    </w:p>
    <w:p w14:paraId="730688DA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12.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 systemie jest przechowane kompendium wiedzy na temat żywienia i treningu.</w:t>
      </w:r>
    </w:p>
    <w:p w14:paraId="5CBCF846" w14:textId="77777777" w:rsidR="00B1571E" w:rsidRPr="00B1571E" w:rsidRDefault="00B1571E" w:rsidP="00B1571E">
      <w:pPr>
        <w:ind w:left="1440" w:hanging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13.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 systemie znajduje się Moderator, który tworzy, usuwać, edytować plany treningowe i dietetyczne. Moderator powinien mieć unikatowy indefikator, pseudonim. Moderator może zarządzać wieloma planami dietetycznymi jak i także treningowymi.</w:t>
      </w:r>
    </w:p>
    <w:p w14:paraId="588D709E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14.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Moderator może zarządzać wieloma przepisami.</w:t>
      </w:r>
    </w:p>
    <w:p w14:paraId="45263969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15.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Moderator wstępnie ma możliwość:</w:t>
      </w:r>
    </w:p>
    <w:p w14:paraId="66754D14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tworzyć plany trenigowe, dietetyczne lub przepisy</w:t>
      </w:r>
    </w:p>
    <w:p w14:paraId="3D1AF399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usuwać plany trenigowe, dietetyczne lub przepisy</w:t>
      </w:r>
    </w:p>
    <w:p w14:paraId="4E000DAC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edytować plany trenigowe, dietetyczne lub przepisy</w:t>
      </w:r>
    </w:p>
    <w:p w14:paraId="73195832" w14:textId="77777777" w:rsidR="00B1571E" w:rsidRPr="00B1571E" w:rsidRDefault="00B1571E" w:rsidP="00B1571E">
      <w:pPr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16.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 xml:space="preserve">System powinien umożliwiać klientowi realizacje następujących zadań: </w:t>
      </w:r>
    </w:p>
    <w:p w14:paraId="2E5978C4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Wyświetlenie wszystkich planów treningowych,</w:t>
      </w:r>
    </w:p>
    <w:p w14:paraId="397AC1C2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Wyświetlenie wszystkich planów dietetycznych,</w:t>
      </w:r>
    </w:p>
    <w:p w14:paraId="3567FF0D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Przypisanie sobie planu treningowego lub/i dietetycznego,</w:t>
      </w:r>
    </w:p>
    <w:p w14:paraId="71B06BD0" w14:textId="77777777" w:rsidR="00B1571E" w:rsidRP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Wyświetlenie wszystkich przepisów</w:t>
      </w:r>
    </w:p>
    <w:p w14:paraId="7804D7DD" w14:textId="3DCAB2B9" w:rsid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>•</w:t>
      </w:r>
      <w:r w:rsidRPr="00B1571E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  <w:tab/>
        <w:t>Zrezygnowanie z planu treningowego lub/i dietetycznego</w:t>
      </w:r>
    </w:p>
    <w:p w14:paraId="1DA542EF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500185E" w14:textId="77777777" w:rsidR="00F7485A" w:rsidRDefault="00F7485A" w:rsidP="00DD495F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34D7BB9" w14:textId="77777777" w:rsidR="00DD495F" w:rsidRDefault="00DD495F" w:rsidP="00DD495F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CE6C81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BD3DB2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5E0948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B43F7D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3F46D41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B95A24B" w14:textId="77777777" w:rsidR="00AF2E06" w:rsidRDefault="00AF2E06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702A2EE5" w14:textId="77777777" w:rsidR="00F7485A" w:rsidRDefault="00F7485A" w:rsidP="00F7485A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49F7D942" w14:textId="77777777" w:rsidR="00C346CC" w:rsidRDefault="00C346CC" w:rsidP="00F7485A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3A6D4AF" w14:textId="77777777" w:rsidR="00F7485A" w:rsidRDefault="00F7485A" w:rsidP="00F7485A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8" w:name="_Toc136270926"/>
      <w:r>
        <w:rPr>
          <w:rFonts w:asciiTheme="minorHAnsi" w:eastAsiaTheme="minorEastAsia" w:hAnsiTheme="minorHAnsi" w:cstheme="minorBidi"/>
          <w:noProof/>
          <w:lang w:val="pl-PL"/>
        </w:rPr>
        <w:t>Diagram klas analityczny</w:t>
      </w:r>
      <w:bookmarkEnd w:id="8"/>
    </w:p>
    <w:p w14:paraId="523A07AD" w14:textId="77777777" w:rsidR="00F7485A" w:rsidRDefault="00F7485A" w:rsidP="00F7485A">
      <w:pPr>
        <w:rPr>
          <w:rFonts w:eastAsiaTheme="minorEastAsia"/>
          <w:lang w:val="pl-PL"/>
        </w:rPr>
      </w:pPr>
      <w:r>
        <w:rPr>
          <w:rFonts w:eastAsiaTheme="minorEastAsia"/>
          <w:noProof/>
          <w:lang w:val="pl-PL"/>
        </w:rPr>
        <w:drawing>
          <wp:anchor distT="0" distB="0" distL="114300" distR="114300" simplePos="0" relativeHeight="251660288" behindDoc="1" locked="0" layoutInCell="1" allowOverlap="1" wp14:anchorId="2211F540" wp14:editId="25FA6C8C">
            <wp:simplePos x="0" y="0"/>
            <wp:positionH relativeFrom="margin">
              <wp:posOffset>-725805</wp:posOffset>
            </wp:positionH>
            <wp:positionV relativeFrom="paragraph">
              <wp:posOffset>156845</wp:posOffset>
            </wp:positionV>
            <wp:extent cx="7333615" cy="6355080"/>
            <wp:effectExtent l="0" t="0" r="635" b="7620"/>
            <wp:wrapNone/>
            <wp:docPr id="94233404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615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56A57" w14:textId="77777777" w:rsidR="00F7485A" w:rsidRDefault="00F7485A" w:rsidP="00F7485A">
      <w:pPr>
        <w:rPr>
          <w:rFonts w:eastAsiaTheme="minorEastAsia"/>
          <w:lang w:val="pl-PL"/>
        </w:rPr>
      </w:pPr>
    </w:p>
    <w:p w14:paraId="5D0D540F" w14:textId="77777777" w:rsidR="00F7485A" w:rsidRDefault="00F7485A" w:rsidP="00F7485A">
      <w:pPr>
        <w:rPr>
          <w:rFonts w:eastAsiaTheme="minorEastAsia"/>
          <w:lang w:val="pl-PL"/>
        </w:rPr>
      </w:pPr>
    </w:p>
    <w:p w14:paraId="635EB616" w14:textId="77777777" w:rsidR="00F7485A" w:rsidRDefault="00F7485A" w:rsidP="00F7485A">
      <w:pPr>
        <w:rPr>
          <w:rFonts w:eastAsiaTheme="minorEastAsia"/>
          <w:lang w:val="pl-PL"/>
        </w:rPr>
      </w:pPr>
    </w:p>
    <w:p w14:paraId="437C66BF" w14:textId="77777777" w:rsidR="00F7485A" w:rsidRDefault="00F7485A" w:rsidP="00F7485A">
      <w:pPr>
        <w:rPr>
          <w:rFonts w:eastAsiaTheme="minorEastAsia"/>
          <w:lang w:val="pl-PL"/>
        </w:rPr>
      </w:pPr>
    </w:p>
    <w:p w14:paraId="167E97CA" w14:textId="77777777" w:rsidR="00F7485A" w:rsidRDefault="00F7485A" w:rsidP="00F7485A">
      <w:pPr>
        <w:rPr>
          <w:rFonts w:eastAsiaTheme="minorEastAsia"/>
          <w:lang w:val="pl-PL"/>
        </w:rPr>
      </w:pPr>
    </w:p>
    <w:p w14:paraId="1191D12A" w14:textId="77777777" w:rsidR="00F7485A" w:rsidRDefault="00F7485A" w:rsidP="00F7485A">
      <w:pPr>
        <w:rPr>
          <w:rFonts w:eastAsiaTheme="minorEastAsia"/>
          <w:lang w:val="pl-PL"/>
        </w:rPr>
      </w:pPr>
    </w:p>
    <w:p w14:paraId="740B9F9A" w14:textId="77777777" w:rsidR="00B1571E" w:rsidRDefault="00B1571E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3A5913C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9072781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7DC8AAA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CFDB763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3A374B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6C8617C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612E28A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3DFDEC2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5477DD2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C6FD88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2DD1D91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3F4800B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40A1EA6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158668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63DC7B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21AAB2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3FE64C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06EA1B8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7C6FEBAF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1A694D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83D630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5F01B48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6BDE2DC9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717874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ECD9F4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2F7F7C2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5DA0282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01593B6F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2FE582F4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DDE5BC1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894411B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578E15E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BA9E26B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3D82F48E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7D1314A0" w14:textId="77777777" w:rsidR="00F7485A" w:rsidRDefault="00F7485A" w:rsidP="00B1571E">
      <w:pPr>
        <w:ind w:left="1440" w:firstLine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135BB187" w14:textId="77777777" w:rsidR="00F7485A" w:rsidRDefault="00F7485A" w:rsidP="00DD495F">
      <w:pP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-PL"/>
        </w:rPr>
      </w:pPr>
    </w:p>
    <w:p w14:paraId="4F34DEC2" w14:textId="1F826D32" w:rsidR="008D18AE" w:rsidRPr="00385490" w:rsidRDefault="5E80BCCD" w:rsidP="53C00253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9" w:name="_Toc88026541"/>
      <w:bookmarkStart w:id="10" w:name="_Toc136270927"/>
      <w:r w:rsidRPr="53C00253">
        <w:rPr>
          <w:rFonts w:asciiTheme="minorHAnsi" w:eastAsiaTheme="minorEastAsia" w:hAnsiTheme="minorHAnsi" w:cstheme="minorBidi"/>
          <w:noProof/>
          <w:lang w:val="pl-PL"/>
        </w:rPr>
        <w:lastRenderedPageBreak/>
        <w:t>Diagram przypadków użycia - wnioski</w:t>
      </w:r>
      <w:bookmarkEnd w:id="9"/>
      <w:bookmarkEnd w:id="10"/>
    </w:p>
    <w:p w14:paraId="3CF46139" w14:textId="543C19DD" w:rsidR="5F9D5F5F" w:rsidRDefault="5F9D5F5F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130889E" w14:textId="18A48D1B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  <w:lang w:val="pl-PL"/>
        </w:rPr>
        <w:t xml:space="preserve">Przedstawiony poniżej diagram przypadków użycia prezentuje opis podanego systemu. </w:t>
      </w:r>
      <w:r>
        <w:rPr>
          <w:rStyle w:val="normaltextrun"/>
          <w:rFonts w:ascii="Calibri" w:hAnsi="Calibri" w:cs="Calibri"/>
          <w:color w:val="000000"/>
          <w:sz w:val="22"/>
          <w:szCs w:val="22"/>
          <w:bdr w:val="none" w:sz="0" w:space="0" w:color="auto" w:frame="1"/>
          <w:lang w:val="pl-PL"/>
        </w:rPr>
        <w:t>W diagramie są zawarte najważniejsze funkcjonalności systemu dla użytkowników oraz wyróżnieni zostali najważniejsi aktorzy systemu. Aktor Gość jest to osoba niezalogowana, która może utworzyć konto w systemie i także się zalogować do niego. Gość po zalogowaniu staje się użytkownikiem czyli osoba zalogowana o danych uprawnieniach i rolach. Użytkownika możemy podzielić na danych aktorów:  Klient, Moderator, Administrator, Redaktor kompendium i Motywatora. Aktor klient posiada funkcjonalność do wyświetlania wszystkich planów i przepisów i także śledzenie ich lub anulowanie śledzenia. Administrator wraz z Moderatorem zarządzają planami i przepisy w systemu (dodawanie, edytowanie i usuwanie). Redaktor kompendium edytuje kompendium wiedzy. Motywator wysyła motywacyjne wiadomości do użytkowników (klientów).</w:t>
      </w:r>
      <w:r w:rsidR="00F7485A">
        <w:rPr>
          <w:rStyle w:val="normaltextrun"/>
          <w:rFonts w:ascii="Calibri" w:hAnsi="Calibri" w:cs="Calibri"/>
          <w:color w:val="000000"/>
          <w:sz w:val="22"/>
          <w:szCs w:val="22"/>
          <w:bdr w:val="none" w:sz="0" w:space="0" w:color="auto" w:frame="1"/>
          <w:lang w:val="pl-PL"/>
        </w:rPr>
        <w:t xml:space="preserve"> Administrator posiada także funkcjonalność blokowania użytkowników i testowanie błędów na stronie. W systemie są także dwa aktorzy czasowi: raz dziennie i raz na miesiąc. Aktor Raz dziennie jest odpowiedzialny za wykonywanie kopii zapasowej bazy danych. Drugi aktor czasowy raz na miesiąc tworzy raport z liczby klientów przypisany do danych planów treningowych lub żywieniowych.</w:t>
      </w:r>
    </w:p>
    <w:p w14:paraId="58066BDC" w14:textId="6B4F4801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AA59C8D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4DFEDDE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8E86D11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6D65F0C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4976090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C30878C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4BE0C1D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8C8B6D6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EA84037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8E26FC5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7B94F96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655D842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3DCEA4B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60CC7C3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E2BC39D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46C5DEF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21E8ECF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7CF1398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69F32D7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8347417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068F35E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9B72DF6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A73F44A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0B42052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95D33F3" w14:textId="77777777" w:rsidR="00E15FE0" w:rsidRDefault="00E15FE0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CB7DF71" w14:textId="5EB4C224" w:rsidR="00E15FE0" w:rsidRPr="00385490" w:rsidRDefault="00E15FE0" w:rsidP="00E15FE0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11" w:name="_Toc136270928"/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  <w:lastRenderedPageBreak/>
        <w:drawing>
          <wp:anchor distT="0" distB="0" distL="114300" distR="114300" simplePos="0" relativeHeight="251658240" behindDoc="1" locked="0" layoutInCell="1" allowOverlap="1" wp14:anchorId="43815A68" wp14:editId="37A0F5EF">
            <wp:simplePos x="0" y="0"/>
            <wp:positionH relativeFrom="margin">
              <wp:posOffset>-312419</wp:posOffset>
            </wp:positionH>
            <wp:positionV relativeFrom="paragraph">
              <wp:posOffset>227966</wp:posOffset>
            </wp:positionV>
            <wp:extent cx="6355080" cy="7823518"/>
            <wp:effectExtent l="0" t="0" r="7620" b="6350"/>
            <wp:wrapNone/>
            <wp:docPr id="16514196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07" cy="782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3C00253">
        <w:rPr>
          <w:rFonts w:asciiTheme="minorHAnsi" w:eastAsiaTheme="minorEastAsia" w:hAnsiTheme="minorHAnsi" w:cstheme="minorBidi"/>
          <w:noProof/>
          <w:lang w:val="pl-PL"/>
        </w:rPr>
        <w:t>Diagram przypadków użycia</w:t>
      </w:r>
      <w:bookmarkEnd w:id="11"/>
    </w:p>
    <w:p w14:paraId="3BCF6CD0" w14:textId="0E29A3B1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3781D64" w14:textId="7B1F674B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603DD3A" w14:textId="3558399B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6A2B201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C9F4DF4" w14:textId="1715BE6B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86AE67C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4DD9D48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349CDD3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557437F" w14:textId="13BE641C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6FA7C1C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72C3B02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08ED094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D789A5D" w14:textId="5AFFCB02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10AE5F96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57C4E39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5197C97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2E2D33F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8F6B46A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600713A4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53E3317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129BDD2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A6F80A2" w14:textId="6B2D14BA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559D516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83FD4E2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E319286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A08FF79" w14:textId="77777777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543E6CF" w14:textId="006ABA14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76FEA3F" w14:textId="4337F60F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40DDCADD" w14:textId="4F6E2479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E430BF6" w14:textId="14295805" w:rsidR="00F7485A" w:rsidRDefault="00F7485A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808ED0F" w14:textId="23F841F2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AF69C92" w14:textId="07292031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0BE65B2" w14:textId="08AEB24C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33DF1C6" w14:textId="5714A090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0F6799A" w14:textId="1C8E1F1C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82F7981" w14:textId="62AF701B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24F4832" w14:textId="77777777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CEA52FE" w14:textId="57B29F9E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50E0F408" w14:textId="77777777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25428766" w14:textId="01E19FAC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350D8D65" w14:textId="77777777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78310B69" w14:textId="77777777" w:rsidR="00B1571E" w:rsidRDefault="00B1571E" w:rsidP="5F9D5F5F">
      <w:pPr>
        <w:spacing w:line="257" w:lineRule="auto"/>
        <w:ind w:left="720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pl"/>
        </w:rPr>
      </w:pPr>
    </w:p>
    <w:p w14:paraId="0EEF84BF" w14:textId="0F45CE3D" w:rsidR="53C00253" w:rsidRDefault="53C00253" w:rsidP="53C00253">
      <w:p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  <w:lang w:val="pl-PL"/>
        </w:rPr>
      </w:pPr>
    </w:p>
    <w:p w14:paraId="32D784CB" w14:textId="5B7CD81D" w:rsidR="00E15FE0" w:rsidRDefault="00E15FE0" w:rsidP="53C00253">
      <w:pPr>
        <w:pStyle w:val="Nagwek2"/>
        <w:rPr>
          <w:rFonts w:asciiTheme="minorHAnsi" w:eastAsiaTheme="minorEastAsia" w:hAnsiTheme="minorHAnsi" w:cstheme="minorBidi"/>
          <w:noProof/>
          <w:lang w:val="pl-PL"/>
        </w:rPr>
      </w:pPr>
      <w:bookmarkStart w:id="12" w:name="_Toc136270929"/>
      <w:r>
        <w:rPr>
          <w:rFonts w:asciiTheme="minorHAnsi" w:eastAsiaTheme="minorEastAsia" w:hAnsiTheme="minorHAnsi" w:cstheme="minorBidi"/>
          <w:noProof/>
          <w:lang w:val="pl-PL"/>
        </w:rPr>
        <w:lastRenderedPageBreak/>
        <w:t>Scenariusz przypadków użycia</w:t>
      </w:r>
      <w:bookmarkEnd w:id="12"/>
    </w:p>
    <w:p w14:paraId="5ADD3A1F" w14:textId="1AD2A02E" w:rsidR="00290154" w:rsidRPr="00035627" w:rsidRDefault="00290154" w:rsidP="00290154">
      <w:pPr>
        <w:pStyle w:val="Nagwek3"/>
        <w:rPr>
          <w:rFonts w:asciiTheme="minorHAnsi" w:hAnsiTheme="minorHAnsi" w:cstheme="minorHAnsi"/>
          <w:lang w:val="pl-PL"/>
        </w:rPr>
      </w:pPr>
      <w:r w:rsidRPr="00035627">
        <w:rPr>
          <w:rFonts w:asciiTheme="minorHAnsi" w:hAnsiTheme="minorHAnsi" w:cstheme="minorHAnsi"/>
          <w:lang w:val="pl-PL"/>
        </w:rPr>
        <w:t xml:space="preserve"> </w:t>
      </w:r>
      <w:bookmarkStart w:id="13" w:name="_Toc136270930"/>
      <w:r w:rsidRPr="00035627">
        <w:rPr>
          <w:rFonts w:asciiTheme="minorHAnsi" w:hAnsiTheme="minorHAnsi" w:cstheme="minorHAnsi"/>
          <w:lang w:val="pl-PL"/>
        </w:rPr>
        <w:t>[CT-1] Stwórz plan treningowy lub dietetyczny lub przepis</w:t>
      </w:r>
      <w:bookmarkEnd w:id="13"/>
    </w:p>
    <w:p w14:paraId="14CDB3EC" w14:textId="70E34BBB" w:rsidR="00290154" w:rsidRPr="00035627" w:rsidRDefault="00290154" w:rsidP="00290154">
      <w:pPr>
        <w:pStyle w:val="Nagwek3"/>
        <w:rPr>
          <w:rFonts w:asciiTheme="minorHAnsi" w:hAnsiTheme="minorHAnsi" w:cstheme="minorHAnsi"/>
          <w:lang w:val="pl-PL"/>
        </w:rPr>
      </w:pPr>
      <w:bookmarkStart w:id="14" w:name="_Toc136270931"/>
      <w:r w:rsidRPr="00035627">
        <w:rPr>
          <w:rFonts w:asciiTheme="minorHAnsi" w:hAnsiTheme="minorHAnsi" w:cstheme="minorHAnsi"/>
          <w:lang w:val="pl-PL"/>
        </w:rPr>
        <w:t>Aktorzy</w:t>
      </w:r>
      <w:bookmarkEnd w:id="14"/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5E49FD" w14:paraId="62C06521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327C16F0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/>
              </w:rPr>
            </w:pPr>
            <w:r w:rsidRPr="00035627">
              <w:rPr>
                <w:rFonts w:asciiTheme="minorHAnsi" w:hAnsiTheme="minorHAnsi" w:cstheme="minorHAnsi"/>
                <w:i/>
              </w:rPr>
              <w:t>1.</w:t>
            </w:r>
          </w:p>
        </w:tc>
        <w:tc>
          <w:tcPr>
            <w:tcW w:w="7920" w:type="dxa"/>
            <w:shd w:val="clear" w:color="auto" w:fill="auto"/>
          </w:tcPr>
          <w:p w14:paraId="5D88C37C" w14:textId="5C1DB8FA" w:rsidR="00290154" w:rsidRPr="00035627" w:rsidRDefault="00290154" w:rsidP="00810D02">
            <w:pPr>
              <w:spacing w:line="240" w:lineRule="auto"/>
              <w:rPr>
                <w:rFonts w:asciiTheme="minorHAnsi" w:hAnsiTheme="minorHAnsi" w:cstheme="minorHAnsi"/>
                <w:i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Moderator</w:t>
            </w:r>
            <w:r w:rsidRPr="00035627">
              <w:rPr>
                <w:rFonts w:asciiTheme="minorHAnsi" w:hAnsiTheme="minorHAnsi" w:cstheme="minorHAnsi"/>
                <w:i/>
                <w:lang w:val="pl-PL"/>
              </w:rPr>
              <w:t xml:space="preserve">, Stwórz plan treningowy lub </w:t>
            </w:r>
            <w:r w:rsidRPr="00035627">
              <w:rPr>
                <w:rFonts w:asciiTheme="minorHAnsi" w:hAnsiTheme="minorHAnsi" w:cstheme="minorHAnsi"/>
                <w:iCs/>
                <w:lang w:val="pl-PL"/>
              </w:rPr>
              <w:t>dietetyczny</w:t>
            </w:r>
          </w:p>
        </w:tc>
      </w:tr>
    </w:tbl>
    <w:p w14:paraId="09F49136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lang w:val="pl-PL"/>
        </w:rPr>
      </w:pPr>
      <w:bookmarkStart w:id="15" w:name="_Toc136270932"/>
      <w:r w:rsidRPr="00035627">
        <w:rPr>
          <w:rFonts w:asciiTheme="minorHAnsi" w:hAnsiTheme="minorHAnsi" w:cstheme="minorHAnsi"/>
          <w:lang w:val="pl-PL"/>
        </w:rPr>
        <w:t>Cel I kontekst</w:t>
      </w:r>
      <w:bookmarkEnd w:id="15"/>
    </w:p>
    <w:p w14:paraId="06737F84" w14:textId="7B4E3BBA" w:rsidR="00290154" w:rsidRPr="00035627" w:rsidRDefault="00290154" w:rsidP="00035627">
      <w:pPr>
        <w:ind w:left="720" w:firstLine="720"/>
        <w:jc w:val="both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/>
          <w:lang w:val="pl-PL"/>
        </w:rPr>
        <w:t>Osoba tworzy nowy plan treningowy lub dietetyczny</w:t>
      </w:r>
    </w:p>
    <w:p w14:paraId="17EF9597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lang w:val="pl-PL"/>
        </w:rPr>
      </w:pPr>
      <w:bookmarkStart w:id="16" w:name="_Toc136270933"/>
      <w:r w:rsidRPr="00035627">
        <w:rPr>
          <w:rFonts w:asciiTheme="minorHAnsi" w:hAnsiTheme="minorHAnsi" w:cstheme="minorHAnsi"/>
          <w:lang w:val="pl-PL"/>
        </w:rPr>
        <w:t>Zależności</w:t>
      </w:r>
      <w:bookmarkEnd w:id="16"/>
    </w:p>
    <w:p w14:paraId="5D4A82E4" w14:textId="77777777" w:rsidR="00290154" w:rsidRPr="00035627" w:rsidRDefault="00290154" w:rsidP="00290154">
      <w:pPr>
        <w:pStyle w:val="Nagwek4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Wymagane przypadki użycia</w:t>
      </w:r>
    </w:p>
    <w:p w14:paraId="0E8C5825" w14:textId="77777777" w:rsidR="00290154" w:rsidRPr="00035627" w:rsidRDefault="00290154" w:rsidP="00035627">
      <w:pPr>
        <w:ind w:left="720" w:firstLine="720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Podłącz danie lub ćwiczenie do planu</w:t>
      </w:r>
    </w:p>
    <w:p w14:paraId="391E4BD3" w14:textId="77777777" w:rsidR="00290154" w:rsidRPr="00035627" w:rsidRDefault="00290154" w:rsidP="00290154">
      <w:pPr>
        <w:pStyle w:val="Nagwek4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Opcjonalne przypadki użycia</w:t>
      </w:r>
    </w:p>
    <w:p w14:paraId="5A4FA2F6" w14:textId="77777777" w:rsidR="00290154" w:rsidRPr="00035627" w:rsidRDefault="00290154" w:rsidP="00035627">
      <w:pPr>
        <w:ind w:firstLine="720"/>
        <w:rPr>
          <w:rFonts w:asciiTheme="minorHAnsi" w:hAnsiTheme="minorHAnsi" w:cstheme="minorHAnsi"/>
          <w:iCs/>
        </w:rPr>
      </w:pPr>
      <w:r w:rsidRPr="00035627">
        <w:rPr>
          <w:rFonts w:asciiTheme="minorHAnsi" w:hAnsiTheme="minorHAnsi" w:cstheme="minorHAnsi"/>
          <w:iCs/>
        </w:rPr>
        <w:t>Brak.</w:t>
      </w:r>
    </w:p>
    <w:p w14:paraId="3C2B91E2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17" w:name="_Toc136270934"/>
      <w:r w:rsidRPr="00035627">
        <w:rPr>
          <w:rFonts w:asciiTheme="minorHAnsi" w:hAnsiTheme="minorHAnsi" w:cstheme="minorHAnsi"/>
          <w:i w:val="0"/>
          <w:iCs/>
          <w:lang w:val="pl-PL"/>
        </w:rPr>
        <w:t>Założenia i warunki początkowe</w:t>
      </w:r>
      <w:bookmarkEnd w:id="17"/>
    </w:p>
    <w:p w14:paraId="6E884EC2" w14:textId="307B7F12" w:rsidR="00290154" w:rsidRPr="00035627" w:rsidRDefault="00290154" w:rsidP="00290154">
      <w:pPr>
        <w:pStyle w:val="Akapitzlist"/>
        <w:widowControl/>
        <w:numPr>
          <w:ilvl w:val="0"/>
          <w:numId w:val="37"/>
        </w:numPr>
        <w:spacing w:line="259" w:lineRule="auto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Czy osoba jest uprawniona do utworzenia nowego planu</w:t>
      </w:r>
      <w:r w:rsidR="00035627">
        <w:rPr>
          <w:rFonts w:asciiTheme="minorHAnsi" w:hAnsiTheme="minorHAnsi" w:cstheme="minorHAnsi"/>
          <w:iCs/>
          <w:lang w:val="pl-PL"/>
        </w:rPr>
        <w:t xml:space="preserve"> dietetycznego lub treningowego,</w:t>
      </w:r>
    </w:p>
    <w:p w14:paraId="7E426980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18" w:name="_Toc136270935"/>
      <w:r w:rsidRPr="00035627">
        <w:rPr>
          <w:rFonts w:asciiTheme="minorHAnsi" w:hAnsiTheme="minorHAnsi" w:cstheme="minorHAnsi"/>
          <w:i w:val="0"/>
          <w:iCs/>
          <w:lang w:val="pl-PL"/>
        </w:rPr>
        <w:t>Inicjujące zdarzenie biznesowe</w:t>
      </w:r>
      <w:bookmarkEnd w:id="18"/>
    </w:p>
    <w:p w14:paraId="54D64B9C" w14:textId="77777777" w:rsidR="00290154" w:rsidRPr="00035627" w:rsidRDefault="00290154" w:rsidP="00035627">
      <w:pPr>
        <w:ind w:firstLine="720"/>
        <w:rPr>
          <w:rFonts w:asciiTheme="minorHAnsi" w:hAnsiTheme="minorHAnsi" w:cstheme="minorHAnsi"/>
          <w:iCs/>
        </w:rPr>
      </w:pPr>
      <w:r w:rsidRPr="00035627">
        <w:rPr>
          <w:rFonts w:asciiTheme="minorHAnsi" w:hAnsiTheme="minorHAnsi" w:cstheme="minorHAnsi"/>
          <w:iCs/>
        </w:rPr>
        <w:t>Brak.</w:t>
      </w:r>
    </w:p>
    <w:p w14:paraId="3C1F801B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19" w:name="_Toc136270936"/>
      <w:r w:rsidRPr="00035627">
        <w:rPr>
          <w:rFonts w:asciiTheme="minorHAnsi" w:hAnsiTheme="minorHAnsi" w:cstheme="minorHAnsi"/>
          <w:i w:val="0"/>
          <w:iCs/>
          <w:lang w:val="pl-PL"/>
        </w:rPr>
        <w:t>Przebieg podstawowy</w:t>
      </w:r>
      <w:bookmarkEnd w:id="19"/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035627" w14:paraId="60ECA70C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1F825CE2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1.</w:t>
            </w:r>
          </w:p>
        </w:tc>
        <w:tc>
          <w:tcPr>
            <w:tcW w:w="7920" w:type="dxa"/>
            <w:shd w:val="clear" w:color="auto" w:fill="auto"/>
          </w:tcPr>
          <w:p w14:paraId="6732121B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uruchamia przypadek użycia „Stwórz plan treningowy lub dietetyczny” wybierając odpowiedni przycisk:</w:t>
            </w:r>
          </w:p>
          <w:p w14:paraId="06ED8502" w14:textId="77777777" w:rsidR="00290154" w:rsidRPr="00035627" w:rsidRDefault="00290154" w:rsidP="00290154">
            <w:pPr>
              <w:pStyle w:val="Akapitzlist"/>
              <w:widowControl/>
              <w:numPr>
                <w:ilvl w:val="0"/>
                <w:numId w:val="38"/>
              </w:numPr>
              <w:spacing w:line="259" w:lineRule="auto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Stwórz plan treningowy,</w:t>
            </w:r>
          </w:p>
          <w:p w14:paraId="6114401E" w14:textId="77777777" w:rsidR="00290154" w:rsidRPr="00035627" w:rsidRDefault="00290154" w:rsidP="00290154">
            <w:pPr>
              <w:pStyle w:val="Akapitzlist"/>
              <w:widowControl/>
              <w:numPr>
                <w:ilvl w:val="0"/>
                <w:numId w:val="38"/>
              </w:numPr>
              <w:spacing w:line="259" w:lineRule="auto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Stwórz plan dietetyczny,</w:t>
            </w:r>
          </w:p>
        </w:tc>
      </w:tr>
      <w:tr w:rsidR="00035627" w:rsidRPr="005E49FD" w14:paraId="47D6B605" w14:textId="77777777" w:rsidTr="00810D02">
        <w:trPr>
          <w:trHeight w:val="360"/>
        </w:trPr>
        <w:tc>
          <w:tcPr>
            <w:tcW w:w="720" w:type="dxa"/>
            <w:shd w:val="clear" w:color="auto" w:fill="auto"/>
            <w:noWrap/>
          </w:tcPr>
          <w:p w14:paraId="71D163A1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2.</w:t>
            </w:r>
          </w:p>
        </w:tc>
        <w:tc>
          <w:tcPr>
            <w:tcW w:w="7920" w:type="dxa"/>
            <w:shd w:val="clear" w:color="auto" w:fill="auto"/>
          </w:tcPr>
          <w:p w14:paraId="08E80364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wyświetla formularz i prosi o wypełnienie informacji</w:t>
            </w:r>
          </w:p>
        </w:tc>
      </w:tr>
      <w:tr w:rsidR="00035627" w:rsidRPr="005E49FD" w14:paraId="29B3E035" w14:textId="77777777" w:rsidTr="00810D02">
        <w:trPr>
          <w:trHeight w:val="151"/>
        </w:trPr>
        <w:tc>
          <w:tcPr>
            <w:tcW w:w="720" w:type="dxa"/>
            <w:shd w:val="clear" w:color="auto" w:fill="auto"/>
            <w:noWrap/>
          </w:tcPr>
          <w:p w14:paraId="1311BB7B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3.</w:t>
            </w:r>
          </w:p>
        </w:tc>
        <w:tc>
          <w:tcPr>
            <w:tcW w:w="7920" w:type="dxa"/>
            <w:shd w:val="clear" w:color="auto" w:fill="auto"/>
          </w:tcPr>
          <w:p w14:paraId="2A52131C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uzupełnia dane w formularzu i zapisuje</w:t>
            </w:r>
          </w:p>
        </w:tc>
      </w:tr>
      <w:tr w:rsidR="00035627" w:rsidRPr="005E49FD" w14:paraId="7031AFE9" w14:textId="77777777" w:rsidTr="00810D02">
        <w:trPr>
          <w:trHeight w:val="151"/>
        </w:trPr>
        <w:tc>
          <w:tcPr>
            <w:tcW w:w="720" w:type="dxa"/>
            <w:shd w:val="clear" w:color="auto" w:fill="auto"/>
            <w:noWrap/>
          </w:tcPr>
          <w:p w14:paraId="74AD0C38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4.</w:t>
            </w:r>
          </w:p>
        </w:tc>
        <w:tc>
          <w:tcPr>
            <w:tcW w:w="7920" w:type="dxa"/>
            <w:shd w:val="clear" w:color="auto" w:fill="auto"/>
          </w:tcPr>
          <w:p w14:paraId="2DBABEAD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zapisuje dane o nowym planie lub przepisie w bazie</w:t>
            </w:r>
          </w:p>
        </w:tc>
      </w:tr>
      <w:tr w:rsidR="00035627" w:rsidRPr="005E49FD" w14:paraId="6258757B" w14:textId="77777777" w:rsidTr="00810D02">
        <w:trPr>
          <w:trHeight w:val="151"/>
        </w:trPr>
        <w:tc>
          <w:tcPr>
            <w:tcW w:w="720" w:type="dxa"/>
            <w:shd w:val="clear" w:color="auto" w:fill="auto"/>
            <w:noWrap/>
          </w:tcPr>
          <w:p w14:paraId="3D367F45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5.</w:t>
            </w:r>
          </w:p>
          <w:p w14:paraId="6EBD5D32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6.</w:t>
            </w:r>
          </w:p>
          <w:p w14:paraId="71AD2CEA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 xml:space="preserve">7. </w:t>
            </w:r>
          </w:p>
        </w:tc>
        <w:tc>
          <w:tcPr>
            <w:tcW w:w="7920" w:type="dxa"/>
            <w:shd w:val="clear" w:color="auto" w:fill="auto"/>
          </w:tcPr>
          <w:p w14:paraId="1BA100A0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wyświetla okno do podłączania dania lub ćwiczenia do planu</w:t>
            </w:r>
          </w:p>
          <w:p w14:paraId="0AA1B818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uzupełnia dane w formularzu i zapisuje.</w:t>
            </w:r>
          </w:p>
          <w:p w14:paraId="79202C82" w14:textId="77777777" w:rsidR="00290154" w:rsidRPr="00035627" w:rsidRDefault="00290154" w:rsidP="00810D02">
            <w:pPr>
              <w:jc w:val="both"/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zapisuje stan w bazie danych</w:t>
            </w:r>
          </w:p>
        </w:tc>
      </w:tr>
    </w:tbl>
    <w:p w14:paraId="769FCC11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20" w:name="_Toc136270937"/>
      <w:r w:rsidRPr="00035627">
        <w:rPr>
          <w:rFonts w:asciiTheme="minorHAnsi" w:hAnsiTheme="minorHAnsi" w:cstheme="minorHAnsi"/>
          <w:i w:val="0"/>
          <w:iCs/>
          <w:lang w:val="pl-PL"/>
        </w:rPr>
        <w:t>Przebiegi alternatywne</w:t>
      </w:r>
      <w:bookmarkEnd w:id="20"/>
    </w:p>
    <w:p w14:paraId="6B64A6F4" w14:textId="77777777" w:rsidR="00290154" w:rsidRPr="00035627" w:rsidRDefault="00290154" w:rsidP="00290154">
      <w:pPr>
        <w:pStyle w:val="Nagwek4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System informuje o błędnym lub braku wypełnienia jakiś danych w formularzu i prosi o podjęcie działania</w:t>
      </w:r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035627" w14:paraId="27FC3984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0F65C55F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4a.</w:t>
            </w:r>
          </w:p>
        </w:tc>
        <w:tc>
          <w:tcPr>
            <w:tcW w:w="7920" w:type="dxa"/>
            <w:shd w:val="clear" w:color="auto" w:fill="auto"/>
          </w:tcPr>
          <w:p w14:paraId="4E518230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 xml:space="preserve">Aktor kończy przypadek użycia </w:t>
            </w:r>
          </w:p>
        </w:tc>
      </w:tr>
      <w:tr w:rsidR="00035627" w:rsidRPr="005E49FD" w14:paraId="1BF1DE28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12373AC6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4b.</w:t>
            </w:r>
          </w:p>
        </w:tc>
        <w:tc>
          <w:tcPr>
            <w:tcW w:w="7920" w:type="dxa"/>
            <w:shd w:val="clear" w:color="auto" w:fill="auto"/>
          </w:tcPr>
          <w:p w14:paraId="6BD66BC9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chce poprawić dane systemu przechodzi do pkt 2</w:t>
            </w:r>
          </w:p>
        </w:tc>
      </w:tr>
    </w:tbl>
    <w:p w14:paraId="28E459CF" w14:textId="77777777" w:rsidR="00290154" w:rsidRPr="00035627" w:rsidRDefault="00290154" w:rsidP="00290154">
      <w:pPr>
        <w:pStyle w:val="Nagwek4"/>
        <w:rPr>
          <w:rFonts w:asciiTheme="minorHAnsi" w:hAnsiTheme="minorHAnsi" w:cstheme="minorHAnsi"/>
          <w:iCs/>
          <w:lang w:val="pl-PL"/>
        </w:rPr>
      </w:pPr>
      <w:r w:rsidRPr="00035627">
        <w:rPr>
          <w:rFonts w:asciiTheme="minorHAnsi" w:hAnsiTheme="minorHAnsi" w:cstheme="minorHAnsi"/>
          <w:iCs/>
          <w:lang w:val="pl-PL"/>
        </w:rPr>
        <w:t>System informuje o błędnym lub braku wybrania dania lub ćwiczenia do planu</w:t>
      </w:r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035627" w14:paraId="78320881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5B56134B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7a.</w:t>
            </w:r>
          </w:p>
        </w:tc>
        <w:tc>
          <w:tcPr>
            <w:tcW w:w="7920" w:type="dxa"/>
            <w:shd w:val="clear" w:color="auto" w:fill="auto"/>
          </w:tcPr>
          <w:p w14:paraId="102F0DD3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 xml:space="preserve">Aktor kończy przypadek użycia </w:t>
            </w:r>
          </w:p>
        </w:tc>
      </w:tr>
      <w:tr w:rsidR="00035627" w:rsidRPr="005E49FD" w14:paraId="0CA02406" w14:textId="77777777" w:rsidTr="00810D02">
        <w:trPr>
          <w:trHeight w:val="236"/>
        </w:trPr>
        <w:tc>
          <w:tcPr>
            <w:tcW w:w="720" w:type="dxa"/>
            <w:shd w:val="clear" w:color="auto" w:fill="auto"/>
            <w:noWrap/>
          </w:tcPr>
          <w:p w14:paraId="327D2730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7b.</w:t>
            </w:r>
          </w:p>
        </w:tc>
        <w:tc>
          <w:tcPr>
            <w:tcW w:w="7920" w:type="dxa"/>
            <w:shd w:val="clear" w:color="auto" w:fill="auto"/>
          </w:tcPr>
          <w:p w14:paraId="06552CB1" w14:textId="77777777" w:rsidR="00290154" w:rsidRPr="00035627" w:rsidRDefault="00290154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Aktor chce poprawić dane systemu przechodzi do pkt 5</w:t>
            </w:r>
          </w:p>
        </w:tc>
      </w:tr>
    </w:tbl>
    <w:p w14:paraId="7692A39D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21" w:name="_Toc136270938"/>
      <w:r w:rsidRPr="00035627">
        <w:rPr>
          <w:rFonts w:asciiTheme="minorHAnsi" w:hAnsiTheme="minorHAnsi" w:cstheme="minorHAnsi"/>
          <w:i w:val="0"/>
          <w:iCs/>
          <w:lang w:val="pl-PL"/>
        </w:rPr>
        <w:t>Punkty rozszerzające</w:t>
      </w:r>
      <w:bookmarkEnd w:id="21"/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8640"/>
      </w:tblGrid>
      <w:tr w:rsidR="00035627" w:rsidRPr="00035627" w14:paraId="58B0806E" w14:textId="77777777" w:rsidTr="00810D02">
        <w:trPr>
          <w:trHeight w:val="236"/>
        </w:trPr>
        <w:tc>
          <w:tcPr>
            <w:tcW w:w="8640" w:type="dxa"/>
            <w:shd w:val="clear" w:color="auto" w:fill="auto"/>
          </w:tcPr>
          <w:p w14:paraId="729BA908" w14:textId="77777777" w:rsidR="00290154" w:rsidRPr="00035627" w:rsidRDefault="00290154" w:rsidP="00810D02">
            <w:pPr>
              <w:rPr>
                <w:rFonts w:asciiTheme="minorHAnsi" w:hAnsiTheme="minorHAnsi" w:cstheme="minorHAnsi"/>
                <w:i/>
              </w:rPr>
            </w:pPr>
            <w:r w:rsidRPr="00035627">
              <w:rPr>
                <w:rFonts w:asciiTheme="minorHAnsi" w:hAnsiTheme="minorHAnsi" w:cstheme="minorHAnsi"/>
                <w:i/>
              </w:rPr>
              <w:t>Brak.</w:t>
            </w:r>
          </w:p>
        </w:tc>
      </w:tr>
      <w:tr w:rsidR="00035627" w:rsidRPr="00035627" w14:paraId="42C4D148" w14:textId="77777777" w:rsidTr="00810D02">
        <w:trPr>
          <w:trHeight w:val="300"/>
        </w:trPr>
        <w:tc>
          <w:tcPr>
            <w:tcW w:w="8640" w:type="dxa"/>
            <w:shd w:val="clear" w:color="auto" w:fill="auto"/>
          </w:tcPr>
          <w:p w14:paraId="063BE4CA" w14:textId="77777777" w:rsidR="00290154" w:rsidRPr="00035627" w:rsidRDefault="00290154" w:rsidP="00810D02">
            <w:pPr>
              <w:rPr>
                <w:rFonts w:asciiTheme="minorHAnsi" w:hAnsiTheme="minorHAnsi" w:cstheme="minorHAnsi"/>
                <w:i/>
              </w:rPr>
            </w:pPr>
          </w:p>
        </w:tc>
      </w:tr>
    </w:tbl>
    <w:p w14:paraId="139D7DF7" w14:textId="77777777" w:rsidR="00290154" w:rsidRPr="00035627" w:rsidRDefault="00290154" w:rsidP="00290154">
      <w:pPr>
        <w:pStyle w:val="Nagwek3"/>
        <w:rPr>
          <w:rFonts w:asciiTheme="minorHAnsi" w:hAnsiTheme="minorHAnsi" w:cstheme="minorHAnsi"/>
          <w:i w:val="0"/>
          <w:iCs/>
          <w:lang w:val="pl-PL"/>
        </w:rPr>
      </w:pPr>
      <w:bookmarkStart w:id="22" w:name="_Toc136270939"/>
      <w:r w:rsidRPr="00035627">
        <w:rPr>
          <w:rFonts w:asciiTheme="minorHAnsi" w:hAnsiTheme="minorHAnsi" w:cstheme="minorHAnsi"/>
          <w:lang w:val="pl-PL"/>
        </w:rPr>
        <w:t>Warunki k</w:t>
      </w:r>
      <w:r w:rsidRPr="00035627">
        <w:rPr>
          <w:rFonts w:asciiTheme="minorHAnsi" w:hAnsiTheme="minorHAnsi" w:cstheme="minorHAnsi"/>
          <w:i w:val="0"/>
          <w:iCs/>
          <w:lang w:val="pl-PL"/>
        </w:rPr>
        <w:t>ońcowe</w:t>
      </w:r>
      <w:bookmarkEnd w:id="22"/>
    </w:p>
    <w:tbl>
      <w:tblPr>
        <w:tblW w:w="8640" w:type="dxa"/>
        <w:tblInd w:w="610" w:type="dxa"/>
        <w:tblLayout w:type="fixed"/>
        <w:tblLook w:val="0000" w:firstRow="0" w:lastRow="0" w:firstColumn="0" w:lastColumn="0" w:noHBand="0" w:noVBand="0"/>
      </w:tblPr>
      <w:tblGrid>
        <w:gridCol w:w="720"/>
        <w:gridCol w:w="7920"/>
      </w:tblGrid>
      <w:tr w:rsidR="00035627" w:rsidRPr="005E49FD" w14:paraId="01FDB515" w14:textId="77777777" w:rsidTr="00035627">
        <w:trPr>
          <w:trHeight w:val="216"/>
        </w:trPr>
        <w:tc>
          <w:tcPr>
            <w:tcW w:w="720" w:type="dxa"/>
            <w:shd w:val="clear" w:color="auto" w:fill="auto"/>
            <w:noWrap/>
          </w:tcPr>
          <w:p w14:paraId="1BF63929" w14:textId="77777777" w:rsidR="00290154" w:rsidRPr="00035627" w:rsidRDefault="00290154" w:rsidP="00810D02">
            <w:pPr>
              <w:jc w:val="center"/>
              <w:rPr>
                <w:rFonts w:asciiTheme="minorHAnsi" w:hAnsiTheme="minorHAnsi" w:cstheme="minorHAnsi"/>
                <w:iCs/>
              </w:rPr>
            </w:pPr>
            <w:r w:rsidRPr="00035627">
              <w:rPr>
                <w:rFonts w:asciiTheme="minorHAnsi" w:hAnsiTheme="minorHAnsi" w:cstheme="minorHAnsi"/>
                <w:iCs/>
              </w:rPr>
              <w:t>1.</w:t>
            </w:r>
          </w:p>
        </w:tc>
        <w:tc>
          <w:tcPr>
            <w:tcW w:w="7920" w:type="dxa"/>
            <w:shd w:val="clear" w:color="auto" w:fill="auto"/>
          </w:tcPr>
          <w:p w14:paraId="5ADA17D1" w14:textId="77777777" w:rsidR="00035627" w:rsidRDefault="00290154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  <w:r w:rsidRPr="00035627">
              <w:rPr>
                <w:rFonts w:asciiTheme="minorHAnsi" w:hAnsiTheme="minorHAnsi" w:cstheme="minorHAnsi"/>
                <w:iCs/>
                <w:lang w:val="pl-PL"/>
              </w:rPr>
              <w:t>System tworzy nowy plan w bazie oraz z sukcesem podłącza do niego danie lub ćwiczenie</w:t>
            </w:r>
          </w:p>
          <w:p w14:paraId="1B151D1C" w14:textId="77777777" w:rsidR="00DD495F" w:rsidRDefault="00DD495F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</w:p>
          <w:p w14:paraId="4FFB97DC" w14:textId="2FE6524B" w:rsidR="00035627" w:rsidRPr="00035627" w:rsidRDefault="00035627" w:rsidP="00810D02">
            <w:pPr>
              <w:rPr>
                <w:rFonts w:asciiTheme="minorHAnsi" w:hAnsiTheme="minorHAnsi" w:cstheme="minorHAnsi"/>
                <w:iCs/>
                <w:lang w:val="pl-PL"/>
              </w:rPr>
            </w:pPr>
          </w:p>
        </w:tc>
      </w:tr>
    </w:tbl>
    <w:p w14:paraId="7D189827" w14:textId="77777777" w:rsidR="00290154" w:rsidRPr="00035627" w:rsidRDefault="00290154" w:rsidP="00290154">
      <w:pPr>
        <w:rPr>
          <w:rFonts w:ascii="Arial" w:hAnsi="Arial" w:cs="Arial"/>
          <w:lang w:val="pl-PL"/>
        </w:rPr>
      </w:pPr>
    </w:p>
    <w:p w14:paraId="493F5417" w14:textId="787B7125" w:rsidR="00290154" w:rsidRPr="00DD495F" w:rsidRDefault="00DD495F" w:rsidP="00290154">
      <w:pPr>
        <w:pStyle w:val="Nagwek1"/>
        <w:rPr>
          <w:rFonts w:asciiTheme="minorHAnsi" w:eastAsiaTheme="minorEastAsia" w:hAnsiTheme="minorHAnsi" w:cstheme="minorBidi"/>
          <w:noProof/>
          <w:lang w:val="pl-PL"/>
        </w:rPr>
      </w:pPr>
      <w:bookmarkStart w:id="23" w:name="_Toc136270940"/>
      <w:r>
        <w:rPr>
          <w:rFonts w:asciiTheme="minorHAnsi" w:eastAsiaTheme="minorEastAsia" w:hAnsiTheme="minorHAnsi" w:cstheme="minorBidi"/>
          <w:noProof/>
          <w:lang w:val="pl-PL"/>
        </w:rPr>
        <w:lastRenderedPageBreak/>
        <w:t>Analiza dynamiczna</w:t>
      </w:r>
      <w:bookmarkEnd w:id="23"/>
    </w:p>
    <w:p w14:paraId="2BD837EA" w14:textId="7AA8E11A" w:rsidR="00035627" w:rsidRDefault="00DD495F" w:rsidP="00035627">
      <w:pPr>
        <w:pStyle w:val="Nagwek2"/>
        <w:rPr>
          <w:rFonts w:asciiTheme="minorHAnsi" w:hAnsiTheme="minorHAnsi" w:cstheme="minorHAnsi"/>
          <w:lang w:val="pl-PL"/>
        </w:rPr>
      </w:pPr>
      <w:bookmarkStart w:id="24" w:name="_Toc136270941"/>
      <w:r w:rsidRPr="00DD495F">
        <w:rPr>
          <w:rFonts w:asciiTheme="minorHAnsi" w:hAnsiTheme="minorHAnsi" w:cstheme="minorHAnsi"/>
          <w:lang w:val="pl-PL"/>
        </w:rPr>
        <w:t>Diagram aktywności dla przypadku użycia</w:t>
      </w:r>
      <w:bookmarkEnd w:id="24"/>
    </w:p>
    <w:p w14:paraId="19D3E13D" w14:textId="666CE562" w:rsidR="00DD495F" w:rsidRPr="00DD495F" w:rsidRDefault="00C346CC" w:rsidP="00DD495F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3360" behindDoc="1" locked="0" layoutInCell="1" allowOverlap="1" wp14:anchorId="471EFE8D" wp14:editId="4B30CC54">
            <wp:simplePos x="0" y="0"/>
            <wp:positionH relativeFrom="margin">
              <wp:posOffset>-665018</wp:posOffset>
            </wp:positionH>
            <wp:positionV relativeFrom="paragraph">
              <wp:posOffset>173759</wp:posOffset>
            </wp:positionV>
            <wp:extent cx="7407714" cy="2944091"/>
            <wp:effectExtent l="0" t="0" r="3175" b="8890"/>
            <wp:wrapNone/>
            <wp:docPr id="6709043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714" cy="29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9E814" w14:textId="4168DEBE" w:rsidR="00DD495F" w:rsidRPr="00DD495F" w:rsidRDefault="00DD495F" w:rsidP="00DD495F">
      <w:pPr>
        <w:ind w:left="720"/>
        <w:rPr>
          <w:rFonts w:eastAsiaTheme="minorEastAsia"/>
          <w:lang w:val="pl-PL"/>
        </w:rPr>
      </w:pPr>
    </w:p>
    <w:p w14:paraId="255E17E6" w14:textId="77777777" w:rsidR="00E15FE0" w:rsidRPr="00DD495F" w:rsidRDefault="00E15FE0" w:rsidP="00E15FE0">
      <w:pPr>
        <w:rPr>
          <w:rFonts w:asciiTheme="minorHAnsi" w:eastAsiaTheme="minorEastAsia" w:hAnsiTheme="minorHAnsi" w:cstheme="minorHAnsi"/>
          <w:lang w:val="pl-PL"/>
        </w:rPr>
      </w:pPr>
    </w:p>
    <w:p w14:paraId="313CE4ED" w14:textId="77777777" w:rsidR="00035627" w:rsidRDefault="00035627" w:rsidP="00E15FE0">
      <w:pPr>
        <w:rPr>
          <w:rFonts w:eastAsiaTheme="minorEastAsia"/>
          <w:lang w:val="pl-PL"/>
        </w:rPr>
      </w:pPr>
    </w:p>
    <w:p w14:paraId="62299C11" w14:textId="77777777" w:rsidR="00035627" w:rsidRDefault="00035627" w:rsidP="00E15FE0">
      <w:pPr>
        <w:rPr>
          <w:rFonts w:eastAsiaTheme="minorEastAsia"/>
          <w:lang w:val="pl-PL"/>
        </w:rPr>
      </w:pPr>
    </w:p>
    <w:p w14:paraId="0044E4B0" w14:textId="77777777" w:rsidR="00035627" w:rsidRDefault="00035627" w:rsidP="00E15FE0">
      <w:pPr>
        <w:rPr>
          <w:rFonts w:eastAsiaTheme="minorEastAsia"/>
          <w:lang w:val="pl-PL"/>
        </w:rPr>
      </w:pPr>
    </w:p>
    <w:p w14:paraId="125AE665" w14:textId="77777777" w:rsidR="00DD495F" w:rsidRDefault="00DD495F" w:rsidP="00E15FE0">
      <w:pPr>
        <w:rPr>
          <w:rFonts w:eastAsiaTheme="minorEastAsia"/>
          <w:lang w:val="pl-PL"/>
        </w:rPr>
      </w:pPr>
    </w:p>
    <w:p w14:paraId="33C1E712" w14:textId="77777777" w:rsidR="00DD495F" w:rsidRDefault="00DD495F" w:rsidP="00E15FE0">
      <w:pPr>
        <w:rPr>
          <w:rFonts w:eastAsiaTheme="minorEastAsia"/>
          <w:lang w:val="pl-PL"/>
        </w:rPr>
      </w:pPr>
    </w:p>
    <w:p w14:paraId="5E702D99" w14:textId="77777777" w:rsidR="00DD495F" w:rsidRDefault="00DD495F" w:rsidP="00E15FE0">
      <w:pPr>
        <w:rPr>
          <w:rFonts w:eastAsiaTheme="minorEastAsia"/>
          <w:lang w:val="pl-PL"/>
        </w:rPr>
      </w:pPr>
    </w:p>
    <w:p w14:paraId="433DC6B9" w14:textId="77777777" w:rsidR="00DD495F" w:rsidRDefault="00DD495F" w:rsidP="00E15FE0">
      <w:pPr>
        <w:rPr>
          <w:rFonts w:eastAsiaTheme="minorEastAsia"/>
          <w:lang w:val="pl-PL"/>
        </w:rPr>
      </w:pPr>
    </w:p>
    <w:p w14:paraId="07CFB383" w14:textId="77777777" w:rsidR="00DD495F" w:rsidRDefault="00DD495F" w:rsidP="00E15FE0">
      <w:pPr>
        <w:rPr>
          <w:rFonts w:eastAsiaTheme="minorEastAsia"/>
          <w:lang w:val="pl-PL"/>
        </w:rPr>
      </w:pPr>
    </w:p>
    <w:p w14:paraId="71534971" w14:textId="77777777" w:rsidR="00DD495F" w:rsidRDefault="00DD495F" w:rsidP="00E15FE0">
      <w:pPr>
        <w:rPr>
          <w:rFonts w:eastAsiaTheme="minorEastAsia"/>
          <w:lang w:val="pl-PL"/>
        </w:rPr>
      </w:pPr>
    </w:p>
    <w:p w14:paraId="3F4FC627" w14:textId="77777777" w:rsidR="00DD495F" w:rsidRDefault="00DD495F" w:rsidP="00E15FE0">
      <w:pPr>
        <w:rPr>
          <w:rFonts w:eastAsiaTheme="minorEastAsia"/>
          <w:lang w:val="pl-PL"/>
        </w:rPr>
      </w:pPr>
    </w:p>
    <w:p w14:paraId="3F51CAAE" w14:textId="77777777" w:rsidR="00DD495F" w:rsidRDefault="00DD495F" w:rsidP="00E15FE0">
      <w:pPr>
        <w:rPr>
          <w:rFonts w:eastAsiaTheme="minorEastAsia"/>
          <w:lang w:val="pl-PL"/>
        </w:rPr>
      </w:pPr>
    </w:p>
    <w:p w14:paraId="12F41DDD" w14:textId="77777777" w:rsidR="00DD495F" w:rsidRDefault="00DD495F" w:rsidP="00E15FE0">
      <w:pPr>
        <w:rPr>
          <w:rFonts w:eastAsiaTheme="minorEastAsia"/>
          <w:lang w:val="pl-PL"/>
        </w:rPr>
      </w:pPr>
    </w:p>
    <w:p w14:paraId="32A1A537" w14:textId="77777777" w:rsidR="00DD495F" w:rsidRDefault="00DD495F" w:rsidP="00E15FE0">
      <w:pPr>
        <w:rPr>
          <w:rFonts w:eastAsiaTheme="minorEastAsia"/>
          <w:lang w:val="pl-PL"/>
        </w:rPr>
      </w:pPr>
    </w:p>
    <w:p w14:paraId="60152854" w14:textId="77777777" w:rsidR="00DD495F" w:rsidRDefault="00DD495F" w:rsidP="00E15FE0">
      <w:pPr>
        <w:rPr>
          <w:rFonts w:eastAsiaTheme="minorEastAsia"/>
          <w:lang w:val="pl-PL"/>
        </w:rPr>
      </w:pPr>
    </w:p>
    <w:p w14:paraId="42EB1854" w14:textId="77777777" w:rsidR="00DD495F" w:rsidRDefault="00DD495F" w:rsidP="00E15FE0">
      <w:pPr>
        <w:rPr>
          <w:rFonts w:eastAsiaTheme="minorEastAsia"/>
          <w:lang w:val="pl-PL"/>
        </w:rPr>
      </w:pPr>
    </w:p>
    <w:p w14:paraId="318F1BB8" w14:textId="77777777" w:rsidR="00DD495F" w:rsidRDefault="00DD495F" w:rsidP="00E15FE0">
      <w:pPr>
        <w:rPr>
          <w:rFonts w:eastAsiaTheme="minorEastAsia"/>
          <w:lang w:val="pl-PL"/>
        </w:rPr>
      </w:pPr>
    </w:p>
    <w:p w14:paraId="4B2270A3" w14:textId="77777777" w:rsidR="00DD495F" w:rsidRDefault="00DD495F" w:rsidP="00E15FE0">
      <w:pPr>
        <w:rPr>
          <w:rFonts w:eastAsiaTheme="minorEastAsia"/>
          <w:lang w:val="pl-PL"/>
        </w:rPr>
      </w:pPr>
    </w:p>
    <w:p w14:paraId="79BCD6BA" w14:textId="77777777" w:rsidR="00DD495F" w:rsidRDefault="00DD495F" w:rsidP="00E15FE0">
      <w:pPr>
        <w:rPr>
          <w:rFonts w:eastAsiaTheme="minorEastAsia"/>
          <w:lang w:val="pl-PL"/>
        </w:rPr>
      </w:pPr>
    </w:p>
    <w:p w14:paraId="2FDBCF3B" w14:textId="77777777" w:rsidR="00DD495F" w:rsidRDefault="00DD495F" w:rsidP="00E15FE0">
      <w:pPr>
        <w:rPr>
          <w:rFonts w:eastAsiaTheme="minorEastAsia"/>
          <w:lang w:val="pl-PL"/>
        </w:rPr>
      </w:pPr>
    </w:p>
    <w:p w14:paraId="7681C4C8" w14:textId="77777777" w:rsidR="00DD495F" w:rsidRDefault="00DD495F" w:rsidP="00E15FE0">
      <w:pPr>
        <w:rPr>
          <w:rFonts w:eastAsiaTheme="minorEastAsia"/>
          <w:lang w:val="pl-PL"/>
        </w:rPr>
      </w:pPr>
    </w:p>
    <w:p w14:paraId="6CA74E54" w14:textId="77777777" w:rsidR="00DD495F" w:rsidRDefault="00DD495F" w:rsidP="00E15FE0">
      <w:pPr>
        <w:rPr>
          <w:rFonts w:eastAsiaTheme="minorEastAsia"/>
          <w:lang w:val="pl-PL"/>
        </w:rPr>
      </w:pPr>
    </w:p>
    <w:p w14:paraId="44AD2BF9" w14:textId="77777777" w:rsidR="00DD495F" w:rsidRDefault="00DD495F" w:rsidP="00E15FE0">
      <w:pPr>
        <w:rPr>
          <w:rFonts w:eastAsiaTheme="minorEastAsia"/>
          <w:lang w:val="pl-PL"/>
        </w:rPr>
      </w:pPr>
    </w:p>
    <w:p w14:paraId="4618733E" w14:textId="77777777" w:rsidR="00DD495F" w:rsidRDefault="00DD495F" w:rsidP="00E15FE0">
      <w:pPr>
        <w:rPr>
          <w:rFonts w:eastAsiaTheme="minorEastAsia"/>
          <w:lang w:val="pl-PL"/>
        </w:rPr>
      </w:pPr>
    </w:p>
    <w:p w14:paraId="1CFC12F4" w14:textId="77777777" w:rsidR="00DD495F" w:rsidRDefault="00DD495F" w:rsidP="00E15FE0">
      <w:pPr>
        <w:rPr>
          <w:rFonts w:eastAsiaTheme="minorEastAsia"/>
          <w:lang w:val="pl-PL"/>
        </w:rPr>
      </w:pPr>
    </w:p>
    <w:p w14:paraId="1745AF6C" w14:textId="77777777" w:rsidR="00DD495F" w:rsidRDefault="00DD495F" w:rsidP="00E15FE0">
      <w:pPr>
        <w:rPr>
          <w:rFonts w:eastAsiaTheme="minorEastAsia"/>
          <w:lang w:val="pl-PL"/>
        </w:rPr>
      </w:pPr>
    </w:p>
    <w:p w14:paraId="0B79C67C" w14:textId="77777777" w:rsidR="00DD495F" w:rsidRDefault="00DD495F" w:rsidP="00E15FE0">
      <w:pPr>
        <w:rPr>
          <w:rFonts w:eastAsiaTheme="minorEastAsia"/>
          <w:lang w:val="pl-PL"/>
        </w:rPr>
      </w:pPr>
    </w:p>
    <w:p w14:paraId="3F209708" w14:textId="77777777" w:rsidR="00DD495F" w:rsidRDefault="00DD495F" w:rsidP="00E15FE0">
      <w:pPr>
        <w:rPr>
          <w:rFonts w:eastAsiaTheme="minorEastAsia"/>
          <w:lang w:val="pl-PL"/>
        </w:rPr>
      </w:pPr>
    </w:p>
    <w:p w14:paraId="4DAD411A" w14:textId="77777777" w:rsidR="00DD495F" w:rsidRDefault="00DD495F" w:rsidP="00E15FE0">
      <w:pPr>
        <w:rPr>
          <w:rFonts w:eastAsiaTheme="minorEastAsia"/>
          <w:lang w:val="pl-PL"/>
        </w:rPr>
      </w:pPr>
    </w:p>
    <w:p w14:paraId="5291C26C" w14:textId="77777777" w:rsidR="00DD495F" w:rsidRDefault="00DD495F" w:rsidP="00E15FE0">
      <w:pPr>
        <w:rPr>
          <w:rFonts w:eastAsiaTheme="minorEastAsia"/>
          <w:lang w:val="pl-PL"/>
        </w:rPr>
      </w:pPr>
    </w:p>
    <w:p w14:paraId="73D6937A" w14:textId="77777777" w:rsidR="00DD495F" w:rsidRDefault="00DD495F" w:rsidP="00E15FE0">
      <w:pPr>
        <w:rPr>
          <w:rFonts w:eastAsiaTheme="minorEastAsia"/>
          <w:lang w:val="pl-PL"/>
        </w:rPr>
      </w:pPr>
    </w:p>
    <w:p w14:paraId="2109C93A" w14:textId="77777777" w:rsidR="00DD495F" w:rsidRDefault="00DD495F" w:rsidP="00E15FE0">
      <w:pPr>
        <w:rPr>
          <w:rFonts w:eastAsiaTheme="minorEastAsia"/>
          <w:lang w:val="pl-PL"/>
        </w:rPr>
      </w:pPr>
    </w:p>
    <w:p w14:paraId="3FC4922E" w14:textId="77777777" w:rsidR="00DD495F" w:rsidRDefault="00DD495F" w:rsidP="00E15FE0">
      <w:pPr>
        <w:rPr>
          <w:rFonts w:eastAsiaTheme="minorEastAsia"/>
          <w:lang w:val="pl-PL"/>
        </w:rPr>
      </w:pPr>
    </w:p>
    <w:p w14:paraId="7BE81A51" w14:textId="77777777" w:rsidR="00DD495F" w:rsidRDefault="00DD495F" w:rsidP="00E15FE0">
      <w:pPr>
        <w:rPr>
          <w:rFonts w:eastAsiaTheme="minorEastAsia"/>
          <w:lang w:val="pl-PL"/>
        </w:rPr>
      </w:pPr>
    </w:p>
    <w:p w14:paraId="39710D07" w14:textId="77777777" w:rsidR="00DD495F" w:rsidRDefault="00DD495F" w:rsidP="00E15FE0">
      <w:pPr>
        <w:rPr>
          <w:rFonts w:eastAsiaTheme="minorEastAsia"/>
          <w:lang w:val="pl-PL"/>
        </w:rPr>
      </w:pPr>
    </w:p>
    <w:p w14:paraId="42BC635E" w14:textId="77777777" w:rsidR="00DD495F" w:rsidRDefault="00DD495F" w:rsidP="00E15FE0">
      <w:pPr>
        <w:rPr>
          <w:rFonts w:eastAsiaTheme="minorEastAsia"/>
          <w:lang w:val="pl-PL"/>
        </w:rPr>
      </w:pPr>
    </w:p>
    <w:p w14:paraId="4CD219EF" w14:textId="77777777" w:rsidR="00DD495F" w:rsidRDefault="00DD495F" w:rsidP="00E15FE0">
      <w:pPr>
        <w:rPr>
          <w:rFonts w:eastAsiaTheme="minorEastAsia"/>
          <w:lang w:val="pl-PL"/>
        </w:rPr>
      </w:pPr>
    </w:p>
    <w:p w14:paraId="496C4F13" w14:textId="77777777" w:rsidR="00DD495F" w:rsidRDefault="00DD495F" w:rsidP="00E15FE0">
      <w:pPr>
        <w:rPr>
          <w:rFonts w:eastAsiaTheme="minorEastAsia"/>
          <w:lang w:val="pl-PL"/>
        </w:rPr>
      </w:pPr>
    </w:p>
    <w:p w14:paraId="54AB38E8" w14:textId="77777777" w:rsidR="00DD495F" w:rsidRDefault="00DD495F" w:rsidP="00E15FE0">
      <w:pPr>
        <w:rPr>
          <w:rFonts w:eastAsiaTheme="minorEastAsia"/>
          <w:lang w:val="pl-PL"/>
        </w:rPr>
      </w:pPr>
    </w:p>
    <w:p w14:paraId="381FEEDB" w14:textId="77777777" w:rsidR="00DD495F" w:rsidRDefault="00DD495F" w:rsidP="00E15FE0">
      <w:pPr>
        <w:rPr>
          <w:rFonts w:eastAsiaTheme="minorEastAsia"/>
          <w:lang w:val="pl-PL"/>
        </w:rPr>
      </w:pPr>
    </w:p>
    <w:p w14:paraId="7783FBBC" w14:textId="77777777" w:rsidR="00DD495F" w:rsidRDefault="00DD495F" w:rsidP="00E15FE0">
      <w:pPr>
        <w:rPr>
          <w:rFonts w:eastAsiaTheme="minorEastAsia"/>
          <w:lang w:val="pl-PL"/>
        </w:rPr>
      </w:pPr>
    </w:p>
    <w:p w14:paraId="1DA0DC75" w14:textId="77777777" w:rsidR="00DD495F" w:rsidRDefault="00DD495F" w:rsidP="00E15FE0">
      <w:pPr>
        <w:rPr>
          <w:rFonts w:eastAsiaTheme="minorEastAsia"/>
          <w:lang w:val="pl-PL"/>
        </w:rPr>
      </w:pPr>
    </w:p>
    <w:p w14:paraId="207F821E" w14:textId="77777777" w:rsidR="00DD495F" w:rsidRDefault="00DD495F" w:rsidP="00E15FE0">
      <w:pPr>
        <w:rPr>
          <w:rFonts w:eastAsiaTheme="minorEastAsia"/>
          <w:lang w:val="pl-PL"/>
        </w:rPr>
      </w:pPr>
    </w:p>
    <w:p w14:paraId="26D422E6" w14:textId="77777777" w:rsidR="00DD495F" w:rsidRDefault="00DD495F" w:rsidP="00E15FE0">
      <w:pPr>
        <w:rPr>
          <w:rFonts w:eastAsiaTheme="minorEastAsia"/>
          <w:lang w:val="pl-PL"/>
        </w:rPr>
      </w:pPr>
    </w:p>
    <w:p w14:paraId="739FF10D" w14:textId="77777777" w:rsidR="00DD495F" w:rsidRDefault="00DD495F" w:rsidP="00E15FE0">
      <w:pPr>
        <w:rPr>
          <w:rFonts w:eastAsiaTheme="minorEastAsia"/>
          <w:lang w:val="pl-PL"/>
        </w:rPr>
      </w:pPr>
    </w:p>
    <w:p w14:paraId="4F9C0BDA" w14:textId="77777777" w:rsidR="00DD495F" w:rsidRDefault="00DD495F" w:rsidP="00E15FE0">
      <w:pPr>
        <w:rPr>
          <w:rFonts w:eastAsiaTheme="minorEastAsia"/>
          <w:lang w:val="pl-PL"/>
        </w:rPr>
      </w:pPr>
    </w:p>
    <w:p w14:paraId="29632323" w14:textId="77777777" w:rsidR="00DD495F" w:rsidRDefault="00DD495F" w:rsidP="00E15FE0">
      <w:pPr>
        <w:rPr>
          <w:rFonts w:eastAsiaTheme="minorEastAsia"/>
          <w:lang w:val="pl-PL"/>
        </w:rPr>
      </w:pPr>
    </w:p>
    <w:p w14:paraId="5F0895D7" w14:textId="77777777" w:rsidR="00DD495F" w:rsidRDefault="00DD495F" w:rsidP="00E15FE0">
      <w:pPr>
        <w:rPr>
          <w:rFonts w:eastAsiaTheme="minorEastAsia"/>
          <w:lang w:val="pl-PL"/>
        </w:rPr>
      </w:pPr>
    </w:p>
    <w:p w14:paraId="2EE89637" w14:textId="0A5EB744" w:rsidR="00DD495F" w:rsidRPr="00DD495F" w:rsidRDefault="00DD495F" w:rsidP="00E15FE0">
      <w:pPr>
        <w:pStyle w:val="Nagwek2"/>
        <w:rPr>
          <w:rFonts w:eastAsiaTheme="minorEastAsia"/>
          <w:lang w:val="pl-PL"/>
        </w:rPr>
      </w:pPr>
      <w:bookmarkStart w:id="25" w:name="_Toc136270942"/>
      <w:r w:rsidRPr="00DD495F">
        <w:rPr>
          <w:lang w:val="pl-PL"/>
        </w:rPr>
        <w:lastRenderedPageBreak/>
        <w:t>Diagram interakcji (sekwencji) dla przypadku użycia</w:t>
      </w:r>
      <w:bookmarkEnd w:id="25"/>
    </w:p>
    <w:p w14:paraId="2661F780" w14:textId="77777777" w:rsidR="00DD495F" w:rsidRDefault="00DD495F" w:rsidP="00E15FE0">
      <w:pPr>
        <w:rPr>
          <w:rFonts w:eastAsiaTheme="minorEastAsia"/>
          <w:lang w:val="pl-PL"/>
        </w:rPr>
      </w:pPr>
    </w:p>
    <w:p w14:paraId="0F7835B9" w14:textId="4CAD7D89" w:rsidR="00DD495F" w:rsidRDefault="00DD495F" w:rsidP="00E15FE0">
      <w:pPr>
        <w:rPr>
          <w:rFonts w:eastAsiaTheme="minorEastAsia"/>
          <w:lang w:val="pl-PL"/>
        </w:rPr>
      </w:pPr>
      <w:r>
        <w:rPr>
          <w:rFonts w:eastAsiaTheme="minorEastAsia"/>
          <w:noProof/>
          <w:lang w:val="pl-PL"/>
        </w:rPr>
        <w:drawing>
          <wp:inline distT="0" distB="0" distL="0" distR="0" wp14:anchorId="23E7A70B" wp14:editId="20B72FA1">
            <wp:extent cx="6294120" cy="7586879"/>
            <wp:effectExtent l="0" t="0" r="0" b="0"/>
            <wp:docPr id="9141451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84" cy="759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AAA9" w14:textId="77777777" w:rsidR="00DD495F" w:rsidRDefault="00DD495F" w:rsidP="00E15FE0">
      <w:pPr>
        <w:rPr>
          <w:rFonts w:eastAsiaTheme="minorEastAsia"/>
          <w:lang w:val="pl-PL"/>
        </w:rPr>
      </w:pPr>
    </w:p>
    <w:p w14:paraId="32582A62" w14:textId="145F9708" w:rsidR="00DD495F" w:rsidRDefault="00C346CC" w:rsidP="00DD495F">
      <w:pPr>
        <w:pStyle w:val="Nagwek2"/>
        <w:rPr>
          <w:lang w:val="pl-PL"/>
        </w:rPr>
      </w:pPr>
      <w:bookmarkStart w:id="26" w:name="_Toc136270943"/>
      <w:r>
        <w:rPr>
          <w:rFonts w:eastAsiaTheme="minorEastAsia"/>
          <w:noProof/>
          <w:lang w:val="pl-PL"/>
        </w:rPr>
        <w:lastRenderedPageBreak/>
        <w:drawing>
          <wp:anchor distT="0" distB="0" distL="114300" distR="114300" simplePos="0" relativeHeight="251662336" behindDoc="1" locked="0" layoutInCell="1" allowOverlap="1" wp14:anchorId="40314F47" wp14:editId="390E686E">
            <wp:simplePos x="0" y="0"/>
            <wp:positionH relativeFrom="column">
              <wp:posOffset>-720783</wp:posOffset>
            </wp:positionH>
            <wp:positionV relativeFrom="paragraph">
              <wp:posOffset>271838</wp:posOffset>
            </wp:positionV>
            <wp:extent cx="7211291" cy="7362702"/>
            <wp:effectExtent l="0" t="0" r="8890" b="0"/>
            <wp:wrapNone/>
            <wp:docPr id="14840583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291" cy="736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95F" w:rsidRPr="00DD495F">
        <w:rPr>
          <w:lang w:val="pl-PL"/>
        </w:rPr>
        <w:t>Diagram stanu dla klasy</w:t>
      </w:r>
      <w:bookmarkEnd w:id="26"/>
    </w:p>
    <w:p w14:paraId="5E0FD2C5" w14:textId="29A404F9" w:rsidR="00C346CC" w:rsidRDefault="00C346CC" w:rsidP="00C346CC">
      <w:pPr>
        <w:rPr>
          <w:rFonts w:eastAsiaTheme="minorEastAsia"/>
          <w:lang w:val="pl-PL"/>
        </w:rPr>
      </w:pPr>
    </w:p>
    <w:p w14:paraId="7E9A1834" w14:textId="2D651670" w:rsidR="00C346CC" w:rsidRDefault="00C346CC" w:rsidP="00C346CC">
      <w:pPr>
        <w:rPr>
          <w:rFonts w:eastAsiaTheme="minorEastAsia"/>
          <w:lang w:val="pl-PL"/>
        </w:rPr>
      </w:pPr>
    </w:p>
    <w:p w14:paraId="18195CA0" w14:textId="4682ADEC" w:rsidR="00C346CC" w:rsidRDefault="00C346CC" w:rsidP="00C346CC">
      <w:pPr>
        <w:rPr>
          <w:rFonts w:eastAsiaTheme="minorEastAsia"/>
          <w:lang w:val="pl-PL"/>
        </w:rPr>
      </w:pPr>
    </w:p>
    <w:p w14:paraId="362D0A40" w14:textId="77777777" w:rsidR="00C346CC" w:rsidRDefault="00C346CC" w:rsidP="00C346CC">
      <w:pPr>
        <w:rPr>
          <w:rFonts w:eastAsiaTheme="minorEastAsia"/>
          <w:lang w:val="pl-PL"/>
        </w:rPr>
      </w:pPr>
    </w:p>
    <w:p w14:paraId="05A83772" w14:textId="77777777" w:rsidR="00C346CC" w:rsidRDefault="00C346CC" w:rsidP="00C346CC">
      <w:pPr>
        <w:rPr>
          <w:rFonts w:eastAsiaTheme="minorEastAsia"/>
          <w:lang w:val="pl-PL"/>
        </w:rPr>
      </w:pPr>
    </w:p>
    <w:p w14:paraId="0D1F3F54" w14:textId="77777777" w:rsidR="00C346CC" w:rsidRDefault="00C346CC" w:rsidP="00C346CC">
      <w:pPr>
        <w:rPr>
          <w:rFonts w:eastAsiaTheme="minorEastAsia"/>
          <w:lang w:val="pl-PL"/>
        </w:rPr>
      </w:pPr>
    </w:p>
    <w:p w14:paraId="15970EB0" w14:textId="77777777" w:rsidR="00C346CC" w:rsidRDefault="00C346CC" w:rsidP="00C346CC">
      <w:pPr>
        <w:rPr>
          <w:rFonts w:eastAsiaTheme="minorEastAsia"/>
          <w:lang w:val="pl-PL"/>
        </w:rPr>
      </w:pPr>
    </w:p>
    <w:p w14:paraId="31DC9B7E" w14:textId="77777777" w:rsidR="00C346CC" w:rsidRDefault="00C346CC" w:rsidP="00C346CC">
      <w:pPr>
        <w:rPr>
          <w:rFonts w:eastAsiaTheme="minorEastAsia"/>
          <w:lang w:val="pl-PL"/>
        </w:rPr>
      </w:pPr>
    </w:p>
    <w:p w14:paraId="5290F78C" w14:textId="77777777" w:rsidR="00C346CC" w:rsidRDefault="00C346CC" w:rsidP="00C346CC">
      <w:pPr>
        <w:rPr>
          <w:rFonts w:eastAsiaTheme="minorEastAsia"/>
          <w:lang w:val="pl-PL"/>
        </w:rPr>
      </w:pPr>
    </w:p>
    <w:p w14:paraId="1EC61B53" w14:textId="77777777" w:rsidR="00C346CC" w:rsidRDefault="00C346CC" w:rsidP="00C346CC">
      <w:pPr>
        <w:rPr>
          <w:rFonts w:eastAsiaTheme="minorEastAsia"/>
          <w:lang w:val="pl-PL"/>
        </w:rPr>
      </w:pPr>
    </w:p>
    <w:p w14:paraId="3EED1C6B" w14:textId="77777777" w:rsidR="00C346CC" w:rsidRDefault="00C346CC" w:rsidP="00C346CC">
      <w:pPr>
        <w:rPr>
          <w:rFonts w:eastAsiaTheme="minorEastAsia"/>
          <w:lang w:val="pl-PL"/>
        </w:rPr>
      </w:pPr>
    </w:p>
    <w:p w14:paraId="19342058" w14:textId="77777777" w:rsidR="00C346CC" w:rsidRDefault="00C346CC" w:rsidP="00C346CC">
      <w:pPr>
        <w:rPr>
          <w:rFonts w:eastAsiaTheme="minorEastAsia"/>
          <w:lang w:val="pl-PL"/>
        </w:rPr>
      </w:pPr>
    </w:p>
    <w:p w14:paraId="6FB64A3D" w14:textId="77777777" w:rsidR="00C346CC" w:rsidRDefault="00C346CC" w:rsidP="00C346CC">
      <w:pPr>
        <w:rPr>
          <w:rFonts w:eastAsiaTheme="minorEastAsia"/>
          <w:lang w:val="pl-PL"/>
        </w:rPr>
      </w:pPr>
    </w:p>
    <w:p w14:paraId="3CBE69D8" w14:textId="77777777" w:rsidR="00C346CC" w:rsidRDefault="00C346CC" w:rsidP="00C346CC">
      <w:pPr>
        <w:rPr>
          <w:rFonts w:eastAsiaTheme="minorEastAsia"/>
          <w:lang w:val="pl-PL"/>
        </w:rPr>
      </w:pPr>
    </w:p>
    <w:p w14:paraId="49A8363B" w14:textId="77777777" w:rsidR="00C346CC" w:rsidRDefault="00C346CC" w:rsidP="00C346CC">
      <w:pPr>
        <w:rPr>
          <w:rFonts w:eastAsiaTheme="minorEastAsia"/>
          <w:lang w:val="pl-PL"/>
        </w:rPr>
      </w:pPr>
    </w:p>
    <w:p w14:paraId="76EA5C39" w14:textId="77777777" w:rsidR="00C346CC" w:rsidRDefault="00C346CC" w:rsidP="00C346CC">
      <w:pPr>
        <w:rPr>
          <w:rFonts w:eastAsiaTheme="minorEastAsia"/>
          <w:lang w:val="pl-PL"/>
        </w:rPr>
      </w:pPr>
    </w:p>
    <w:p w14:paraId="2AA12F16" w14:textId="77777777" w:rsidR="00C346CC" w:rsidRDefault="00C346CC" w:rsidP="00C346CC">
      <w:pPr>
        <w:rPr>
          <w:rFonts w:eastAsiaTheme="minorEastAsia"/>
          <w:lang w:val="pl-PL"/>
        </w:rPr>
      </w:pPr>
    </w:p>
    <w:p w14:paraId="5B175F99" w14:textId="77777777" w:rsidR="00C346CC" w:rsidRPr="00C346CC" w:rsidRDefault="00C346CC" w:rsidP="00C346CC">
      <w:pPr>
        <w:rPr>
          <w:rFonts w:eastAsiaTheme="minorEastAsia"/>
          <w:lang w:val="pl-PL"/>
        </w:rPr>
      </w:pPr>
    </w:p>
    <w:p w14:paraId="4BD137DC" w14:textId="27905360" w:rsidR="00C346CC" w:rsidRDefault="00C346CC" w:rsidP="00E15FE0">
      <w:pPr>
        <w:rPr>
          <w:rFonts w:eastAsiaTheme="minorEastAsia"/>
          <w:lang w:val="pl-PL"/>
        </w:rPr>
      </w:pPr>
    </w:p>
    <w:p w14:paraId="4BE55B55" w14:textId="77777777" w:rsidR="00C346CC" w:rsidRDefault="00C346CC" w:rsidP="00E15FE0">
      <w:pPr>
        <w:rPr>
          <w:rFonts w:eastAsiaTheme="minorEastAsia"/>
          <w:lang w:val="pl-PL"/>
        </w:rPr>
      </w:pPr>
    </w:p>
    <w:p w14:paraId="119C22C4" w14:textId="77777777" w:rsidR="00C346CC" w:rsidRDefault="00C346CC" w:rsidP="00E15FE0">
      <w:pPr>
        <w:rPr>
          <w:rFonts w:eastAsiaTheme="minorEastAsia"/>
          <w:lang w:val="pl-PL"/>
        </w:rPr>
      </w:pPr>
    </w:p>
    <w:p w14:paraId="312AA599" w14:textId="79DA6AEB" w:rsidR="00C346CC" w:rsidRDefault="00C346CC" w:rsidP="00E15FE0">
      <w:pPr>
        <w:rPr>
          <w:rFonts w:eastAsiaTheme="minorEastAsia"/>
          <w:lang w:val="pl-PL"/>
        </w:rPr>
      </w:pPr>
    </w:p>
    <w:p w14:paraId="740D65C8" w14:textId="52B7F4AD" w:rsidR="00C346CC" w:rsidRDefault="00C346CC" w:rsidP="00E15FE0">
      <w:pPr>
        <w:rPr>
          <w:rFonts w:eastAsiaTheme="minorEastAsia"/>
          <w:lang w:val="pl-PL"/>
        </w:rPr>
      </w:pPr>
    </w:p>
    <w:p w14:paraId="33737F80" w14:textId="75BD2E9D" w:rsidR="00C346CC" w:rsidRDefault="00C346CC" w:rsidP="00E15FE0">
      <w:pPr>
        <w:rPr>
          <w:rFonts w:eastAsiaTheme="minorEastAsia"/>
          <w:lang w:val="pl-PL"/>
        </w:rPr>
      </w:pPr>
    </w:p>
    <w:p w14:paraId="2181243D" w14:textId="51F36C84" w:rsidR="00C346CC" w:rsidRDefault="00C346CC" w:rsidP="00E15FE0">
      <w:pPr>
        <w:rPr>
          <w:rFonts w:eastAsiaTheme="minorEastAsia"/>
          <w:lang w:val="pl-PL"/>
        </w:rPr>
      </w:pPr>
    </w:p>
    <w:p w14:paraId="3378CC8F" w14:textId="49B57364" w:rsidR="00C346CC" w:rsidRDefault="00C346CC" w:rsidP="00E15FE0">
      <w:pPr>
        <w:rPr>
          <w:rFonts w:eastAsiaTheme="minorEastAsia"/>
          <w:lang w:val="pl-PL"/>
        </w:rPr>
      </w:pPr>
    </w:p>
    <w:p w14:paraId="574728F4" w14:textId="77777777" w:rsidR="00C346CC" w:rsidRDefault="00C346CC" w:rsidP="00E15FE0">
      <w:pPr>
        <w:rPr>
          <w:rFonts w:eastAsiaTheme="minorEastAsia"/>
          <w:lang w:val="pl-PL"/>
        </w:rPr>
      </w:pPr>
    </w:p>
    <w:p w14:paraId="3B1DD45F" w14:textId="21D227B7" w:rsidR="00C346CC" w:rsidRDefault="00C346CC" w:rsidP="00E15FE0">
      <w:pPr>
        <w:rPr>
          <w:rFonts w:eastAsiaTheme="minorEastAsia"/>
          <w:lang w:val="pl-PL"/>
        </w:rPr>
      </w:pPr>
    </w:p>
    <w:p w14:paraId="1392527A" w14:textId="77777777" w:rsidR="00C346CC" w:rsidRDefault="00C346CC" w:rsidP="00E15FE0">
      <w:pPr>
        <w:rPr>
          <w:rFonts w:eastAsiaTheme="minorEastAsia"/>
          <w:lang w:val="pl-PL"/>
        </w:rPr>
      </w:pPr>
    </w:p>
    <w:p w14:paraId="214349FA" w14:textId="77777777" w:rsidR="00C346CC" w:rsidRDefault="00C346CC" w:rsidP="00E15FE0">
      <w:pPr>
        <w:rPr>
          <w:rFonts w:eastAsiaTheme="minorEastAsia"/>
          <w:lang w:val="pl-PL"/>
        </w:rPr>
      </w:pPr>
    </w:p>
    <w:p w14:paraId="31B6B7BB" w14:textId="10BA0114" w:rsidR="00C346CC" w:rsidRDefault="00C346CC" w:rsidP="00E15FE0">
      <w:pPr>
        <w:rPr>
          <w:rFonts w:eastAsiaTheme="minorEastAsia"/>
          <w:lang w:val="pl-PL"/>
        </w:rPr>
      </w:pPr>
    </w:p>
    <w:p w14:paraId="7C4D2209" w14:textId="77777777" w:rsidR="00C346CC" w:rsidRDefault="00C346CC" w:rsidP="00E15FE0">
      <w:pPr>
        <w:rPr>
          <w:rFonts w:eastAsiaTheme="minorEastAsia"/>
          <w:lang w:val="pl-PL"/>
        </w:rPr>
      </w:pPr>
    </w:p>
    <w:p w14:paraId="78888276" w14:textId="77777777" w:rsidR="00C346CC" w:rsidRDefault="00C346CC" w:rsidP="00E15FE0">
      <w:pPr>
        <w:rPr>
          <w:rFonts w:eastAsiaTheme="minorEastAsia"/>
          <w:lang w:val="pl-PL"/>
        </w:rPr>
      </w:pPr>
    </w:p>
    <w:p w14:paraId="6A20E2D6" w14:textId="7FDB0480" w:rsidR="00C346CC" w:rsidRDefault="00C346CC" w:rsidP="00E15FE0">
      <w:pPr>
        <w:rPr>
          <w:rFonts w:eastAsiaTheme="minorEastAsia"/>
          <w:lang w:val="pl-PL"/>
        </w:rPr>
      </w:pPr>
    </w:p>
    <w:p w14:paraId="60F5F4C9" w14:textId="77777777" w:rsidR="00C346CC" w:rsidRDefault="00C346CC" w:rsidP="00E15FE0">
      <w:pPr>
        <w:rPr>
          <w:rFonts w:eastAsiaTheme="minorEastAsia"/>
          <w:lang w:val="pl-PL"/>
        </w:rPr>
      </w:pPr>
    </w:p>
    <w:p w14:paraId="211624D7" w14:textId="77777777" w:rsidR="00C346CC" w:rsidRDefault="00C346CC" w:rsidP="00E15FE0">
      <w:pPr>
        <w:rPr>
          <w:rFonts w:eastAsiaTheme="minorEastAsia"/>
          <w:lang w:val="pl-PL"/>
        </w:rPr>
      </w:pPr>
    </w:p>
    <w:p w14:paraId="571E4857" w14:textId="77777777" w:rsidR="00C346CC" w:rsidRDefault="00C346CC" w:rsidP="00E15FE0">
      <w:pPr>
        <w:rPr>
          <w:rFonts w:eastAsiaTheme="minorEastAsia"/>
          <w:lang w:val="pl-PL"/>
        </w:rPr>
      </w:pPr>
    </w:p>
    <w:p w14:paraId="454B4468" w14:textId="77777777" w:rsidR="00C346CC" w:rsidRDefault="00C346CC" w:rsidP="00E15FE0">
      <w:pPr>
        <w:rPr>
          <w:rFonts w:eastAsiaTheme="minorEastAsia"/>
          <w:lang w:val="pl-PL"/>
        </w:rPr>
      </w:pPr>
    </w:p>
    <w:p w14:paraId="5FE69776" w14:textId="77777777" w:rsidR="00C346CC" w:rsidRDefault="00C346CC" w:rsidP="00E15FE0">
      <w:pPr>
        <w:rPr>
          <w:rFonts w:eastAsiaTheme="minorEastAsia"/>
          <w:lang w:val="pl-PL"/>
        </w:rPr>
      </w:pPr>
    </w:p>
    <w:p w14:paraId="32808B33" w14:textId="77777777" w:rsidR="00C346CC" w:rsidRDefault="00C346CC" w:rsidP="00E15FE0">
      <w:pPr>
        <w:rPr>
          <w:rFonts w:eastAsiaTheme="minorEastAsia"/>
          <w:lang w:val="pl-PL"/>
        </w:rPr>
      </w:pPr>
    </w:p>
    <w:p w14:paraId="3D2363F6" w14:textId="77777777" w:rsidR="00C346CC" w:rsidRDefault="00C346CC" w:rsidP="00E15FE0">
      <w:pPr>
        <w:rPr>
          <w:rFonts w:eastAsiaTheme="minorEastAsia"/>
          <w:lang w:val="pl-PL"/>
        </w:rPr>
      </w:pPr>
    </w:p>
    <w:p w14:paraId="5A87406D" w14:textId="77777777" w:rsidR="00C346CC" w:rsidRDefault="00C346CC" w:rsidP="00E15FE0">
      <w:pPr>
        <w:rPr>
          <w:rFonts w:eastAsiaTheme="minorEastAsia"/>
          <w:lang w:val="pl-PL"/>
        </w:rPr>
      </w:pPr>
    </w:p>
    <w:p w14:paraId="7964DEDF" w14:textId="6E5E6D0C" w:rsidR="00C346CC" w:rsidRDefault="00C346CC" w:rsidP="00E15FE0">
      <w:pPr>
        <w:rPr>
          <w:rFonts w:eastAsiaTheme="minorEastAsia"/>
          <w:lang w:val="pl-PL"/>
        </w:rPr>
      </w:pPr>
    </w:p>
    <w:p w14:paraId="30DD85C0" w14:textId="4943EBA2" w:rsidR="00DD495F" w:rsidRDefault="00DD495F" w:rsidP="00E15FE0">
      <w:pPr>
        <w:rPr>
          <w:rFonts w:eastAsiaTheme="minorEastAsia"/>
          <w:lang w:val="pl-PL"/>
        </w:rPr>
      </w:pPr>
    </w:p>
    <w:p w14:paraId="323E60C5" w14:textId="6E058690" w:rsidR="00C346CC" w:rsidRDefault="00C346CC" w:rsidP="00E15FE0">
      <w:pPr>
        <w:rPr>
          <w:rFonts w:eastAsiaTheme="minorEastAsia"/>
          <w:lang w:val="pl-PL"/>
        </w:rPr>
      </w:pPr>
    </w:p>
    <w:p w14:paraId="0B9D77D3" w14:textId="77777777" w:rsidR="00C346CC" w:rsidRDefault="00C346CC" w:rsidP="00E15FE0">
      <w:pPr>
        <w:rPr>
          <w:rFonts w:eastAsiaTheme="minorEastAsia"/>
          <w:lang w:val="pl-PL"/>
        </w:rPr>
      </w:pPr>
    </w:p>
    <w:p w14:paraId="36D4FCA9" w14:textId="433F0B81" w:rsidR="00C346CC" w:rsidRDefault="00C346CC" w:rsidP="00E15FE0">
      <w:pPr>
        <w:rPr>
          <w:rFonts w:eastAsiaTheme="minorEastAsia"/>
          <w:lang w:val="pl-PL"/>
        </w:rPr>
      </w:pPr>
    </w:p>
    <w:p w14:paraId="71D6C53E" w14:textId="77777777" w:rsidR="00C346CC" w:rsidRDefault="00C346CC" w:rsidP="00E15FE0">
      <w:pPr>
        <w:rPr>
          <w:rFonts w:eastAsiaTheme="minorEastAsia"/>
          <w:lang w:val="pl-PL"/>
        </w:rPr>
      </w:pPr>
    </w:p>
    <w:p w14:paraId="2B32D8A2" w14:textId="77777777" w:rsidR="00C346CC" w:rsidRDefault="00C346CC" w:rsidP="00E15FE0">
      <w:pPr>
        <w:rPr>
          <w:rFonts w:eastAsiaTheme="minorEastAsia"/>
          <w:lang w:val="pl-PL"/>
        </w:rPr>
      </w:pPr>
    </w:p>
    <w:p w14:paraId="771F1B9F" w14:textId="77777777" w:rsidR="00803E83" w:rsidRDefault="00803E83" w:rsidP="00E15FE0">
      <w:pPr>
        <w:rPr>
          <w:rFonts w:eastAsiaTheme="minorEastAsia"/>
          <w:lang w:val="pl-PL"/>
        </w:rPr>
      </w:pPr>
    </w:p>
    <w:p w14:paraId="5D6EC7A4" w14:textId="769BA078" w:rsidR="00803E83" w:rsidRDefault="00803E83" w:rsidP="00E15FE0">
      <w:pPr>
        <w:rPr>
          <w:rFonts w:eastAsiaTheme="minorEastAsia"/>
          <w:lang w:val="pl-PL"/>
        </w:rPr>
      </w:pPr>
    </w:p>
    <w:p w14:paraId="71A94DC1" w14:textId="77777777" w:rsidR="00803E83" w:rsidRDefault="00803E83" w:rsidP="00E15FE0">
      <w:pPr>
        <w:rPr>
          <w:rFonts w:eastAsiaTheme="minorEastAsia"/>
          <w:lang w:val="pl-PL"/>
        </w:rPr>
      </w:pPr>
    </w:p>
    <w:p w14:paraId="6877DF1F" w14:textId="72399FBB" w:rsidR="00803E83" w:rsidRDefault="00803E83" w:rsidP="00803E83">
      <w:pPr>
        <w:pStyle w:val="Nagwek2"/>
        <w:rPr>
          <w:lang w:val="pl-PL"/>
        </w:rPr>
      </w:pPr>
      <w:bookmarkStart w:id="27" w:name="_Toc136270944"/>
      <w:r>
        <w:rPr>
          <w:lang w:val="pl-PL"/>
        </w:rPr>
        <w:lastRenderedPageBreak/>
        <w:t>Diagram klas projektowy</w:t>
      </w:r>
      <w:bookmarkEnd w:id="27"/>
    </w:p>
    <w:p w14:paraId="32758EFA" w14:textId="0F9151F1" w:rsidR="00803E83" w:rsidRDefault="00803E83" w:rsidP="00803E83">
      <w:pPr>
        <w:rPr>
          <w:rFonts w:eastAsiaTheme="minorEastAsia"/>
          <w:lang w:val="pl-PL"/>
        </w:rPr>
      </w:pPr>
    </w:p>
    <w:p w14:paraId="30BB26F7" w14:textId="27B1C1DF" w:rsidR="00C42D14" w:rsidRDefault="00C42D14" w:rsidP="00803E83">
      <w:pPr>
        <w:rPr>
          <w:rFonts w:eastAsiaTheme="minorEastAsia"/>
          <w:lang w:val="pl-PL"/>
        </w:rPr>
      </w:pPr>
      <w:r>
        <w:rPr>
          <w:rFonts w:eastAsiaTheme="minorEastAsia"/>
          <w:noProof/>
          <w:lang w:val="pl-PL"/>
        </w:rPr>
        <w:drawing>
          <wp:anchor distT="0" distB="0" distL="114300" distR="114300" simplePos="0" relativeHeight="251664384" behindDoc="1" locked="0" layoutInCell="1" allowOverlap="1" wp14:anchorId="15378950" wp14:editId="69674214">
            <wp:simplePos x="0" y="0"/>
            <wp:positionH relativeFrom="page">
              <wp:align>left</wp:align>
            </wp:positionH>
            <wp:positionV relativeFrom="paragraph">
              <wp:posOffset>121285</wp:posOffset>
            </wp:positionV>
            <wp:extent cx="7740001" cy="6309360"/>
            <wp:effectExtent l="0" t="0" r="0" b="0"/>
            <wp:wrapNone/>
            <wp:docPr id="14174900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001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B0BB5" w14:textId="7A606CF8" w:rsidR="00C42D14" w:rsidRDefault="00C42D14" w:rsidP="00803E83">
      <w:pPr>
        <w:rPr>
          <w:rFonts w:eastAsiaTheme="minorEastAsia"/>
          <w:lang w:val="pl-PL"/>
        </w:rPr>
      </w:pPr>
    </w:p>
    <w:p w14:paraId="08BFACB3" w14:textId="77777777" w:rsidR="00C42D14" w:rsidRDefault="00C42D14" w:rsidP="00803E83">
      <w:pPr>
        <w:rPr>
          <w:rFonts w:eastAsiaTheme="minorEastAsia"/>
          <w:lang w:val="pl-PL"/>
        </w:rPr>
      </w:pPr>
    </w:p>
    <w:p w14:paraId="0B557AFA" w14:textId="77777777" w:rsidR="00C42D14" w:rsidRDefault="00C42D14" w:rsidP="00803E83">
      <w:pPr>
        <w:rPr>
          <w:rFonts w:eastAsiaTheme="minorEastAsia"/>
          <w:lang w:val="pl-PL"/>
        </w:rPr>
      </w:pPr>
    </w:p>
    <w:p w14:paraId="77DB88D6" w14:textId="77777777" w:rsidR="00C42D14" w:rsidRDefault="00C42D14" w:rsidP="00803E83">
      <w:pPr>
        <w:rPr>
          <w:rFonts w:eastAsiaTheme="minorEastAsia"/>
          <w:lang w:val="pl-PL"/>
        </w:rPr>
      </w:pPr>
    </w:p>
    <w:p w14:paraId="500D3F8E" w14:textId="77777777" w:rsidR="00C42D14" w:rsidRDefault="00C42D14" w:rsidP="00803E83">
      <w:pPr>
        <w:rPr>
          <w:rFonts w:eastAsiaTheme="minorEastAsia"/>
          <w:lang w:val="pl-PL"/>
        </w:rPr>
      </w:pPr>
    </w:p>
    <w:p w14:paraId="2E0A1077" w14:textId="77777777" w:rsidR="00C42D14" w:rsidRDefault="00C42D14" w:rsidP="00803E83">
      <w:pPr>
        <w:rPr>
          <w:rFonts w:eastAsiaTheme="minorEastAsia"/>
          <w:lang w:val="pl-PL"/>
        </w:rPr>
      </w:pPr>
    </w:p>
    <w:p w14:paraId="03A12CD9" w14:textId="77777777" w:rsidR="00C42D14" w:rsidRDefault="00C42D14" w:rsidP="00803E83">
      <w:pPr>
        <w:rPr>
          <w:rFonts w:eastAsiaTheme="minorEastAsia"/>
          <w:lang w:val="pl-PL"/>
        </w:rPr>
      </w:pPr>
    </w:p>
    <w:p w14:paraId="5D4A9BF2" w14:textId="77777777" w:rsidR="00C42D14" w:rsidRDefault="00C42D14" w:rsidP="00803E83">
      <w:pPr>
        <w:rPr>
          <w:rFonts w:eastAsiaTheme="minorEastAsia"/>
          <w:lang w:val="pl-PL"/>
        </w:rPr>
      </w:pPr>
    </w:p>
    <w:p w14:paraId="414EC2E5" w14:textId="77777777" w:rsidR="00C42D14" w:rsidRDefault="00C42D14" w:rsidP="00803E83">
      <w:pPr>
        <w:rPr>
          <w:rFonts w:eastAsiaTheme="minorEastAsia"/>
          <w:lang w:val="pl-PL"/>
        </w:rPr>
      </w:pPr>
    </w:p>
    <w:p w14:paraId="257D9743" w14:textId="77777777" w:rsidR="00C42D14" w:rsidRDefault="00C42D14" w:rsidP="00803E83">
      <w:pPr>
        <w:rPr>
          <w:rFonts w:eastAsiaTheme="minorEastAsia"/>
          <w:lang w:val="pl-PL"/>
        </w:rPr>
      </w:pPr>
    </w:p>
    <w:p w14:paraId="25C9A21F" w14:textId="77777777" w:rsidR="00C42D14" w:rsidRDefault="00C42D14" w:rsidP="00803E83">
      <w:pPr>
        <w:rPr>
          <w:rFonts w:eastAsiaTheme="minorEastAsia"/>
          <w:lang w:val="pl-PL"/>
        </w:rPr>
      </w:pPr>
    </w:p>
    <w:p w14:paraId="6E3037A0" w14:textId="77777777" w:rsidR="00C42D14" w:rsidRDefault="00C42D14" w:rsidP="00803E83">
      <w:pPr>
        <w:rPr>
          <w:rFonts w:eastAsiaTheme="minorEastAsia"/>
          <w:lang w:val="pl-PL"/>
        </w:rPr>
      </w:pPr>
    </w:p>
    <w:p w14:paraId="17826711" w14:textId="77777777" w:rsidR="00C42D14" w:rsidRDefault="00C42D14" w:rsidP="00803E83">
      <w:pPr>
        <w:rPr>
          <w:rFonts w:eastAsiaTheme="minorEastAsia"/>
          <w:lang w:val="pl-PL"/>
        </w:rPr>
      </w:pPr>
    </w:p>
    <w:p w14:paraId="46554767" w14:textId="77777777" w:rsidR="00C42D14" w:rsidRDefault="00C42D14" w:rsidP="00803E83">
      <w:pPr>
        <w:rPr>
          <w:rFonts w:eastAsiaTheme="minorEastAsia"/>
          <w:lang w:val="pl-PL"/>
        </w:rPr>
      </w:pPr>
    </w:p>
    <w:p w14:paraId="4DD38644" w14:textId="77777777" w:rsidR="00C42D14" w:rsidRDefault="00C42D14" w:rsidP="00803E83">
      <w:pPr>
        <w:rPr>
          <w:rFonts w:eastAsiaTheme="minorEastAsia"/>
          <w:lang w:val="pl-PL"/>
        </w:rPr>
      </w:pPr>
    </w:p>
    <w:p w14:paraId="1E79ED19" w14:textId="77777777" w:rsidR="00C42D14" w:rsidRDefault="00C42D14" w:rsidP="00803E83">
      <w:pPr>
        <w:rPr>
          <w:rFonts w:eastAsiaTheme="minorEastAsia"/>
          <w:lang w:val="pl-PL"/>
        </w:rPr>
      </w:pPr>
    </w:p>
    <w:p w14:paraId="2A61C915" w14:textId="77777777" w:rsidR="00C42D14" w:rsidRDefault="00C42D14" w:rsidP="00803E83">
      <w:pPr>
        <w:rPr>
          <w:rFonts w:eastAsiaTheme="minorEastAsia"/>
          <w:lang w:val="pl-PL"/>
        </w:rPr>
      </w:pPr>
    </w:p>
    <w:p w14:paraId="3C2B6157" w14:textId="77777777" w:rsidR="00C42D14" w:rsidRDefault="00C42D14" w:rsidP="00803E83">
      <w:pPr>
        <w:rPr>
          <w:rFonts w:eastAsiaTheme="minorEastAsia"/>
          <w:lang w:val="pl-PL"/>
        </w:rPr>
      </w:pPr>
    </w:p>
    <w:p w14:paraId="6CC15FA8" w14:textId="77777777" w:rsidR="00C42D14" w:rsidRDefault="00C42D14" w:rsidP="00803E83">
      <w:pPr>
        <w:rPr>
          <w:rFonts w:eastAsiaTheme="minorEastAsia"/>
          <w:lang w:val="pl-PL"/>
        </w:rPr>
      </w:pPr>
    </w:p>
    <w:p w14:paraId="27236761" w14:textId="77777777" w:rsidR="00C42D14" w:rsidRDefault="00C42D14" w:rsidP="00803E83">
      <w:pPr>
        <w:rPr>
          <w:rFonts w:eastAsiaTheme="minorEastAsia"/>
          <w:lang w:val="pl-PL"/>
        </w:rPr>
      </w:pPr>
    </w:p>
    <w:p w14:paraId="37447836" w14:textId="77777777" w:rsidR="00C42D14" w:rsidRDefault="00C42D14" w:rsidP="00803E83">
      <w:pPr>
        <w:rPr>
          <w:rFonts w:eastAsiaTheme="minorEastAsia"/>
          <w:lang w:val="pl-PL"/>
        </w:rPr>
      </w:pPr>
    </w:p>
    <w:p w14:paraId="065E84BE" w14:textId="77777777" w:rsidR="00C42D14" w:rsidRDefault="00C42D14" w:rsidP="00803E83">
      <w:pPr>
        <w:rPr>
          <w:rFonts w:eastAsiaTheme="minorEastAsia"/>
          <w:lang w:val="pl-PL"/>
        </w:rPr>
      </w:pPr>
    </w:p>
    <w:p w14:paraId="5704DA2A" w14:textId="77777777" w:rsidR="00C42D14" w:rsidRDefault="00C42D14" w:rsidP="00803E83">
      <w:pPr>
        <w:rPr>
          <w:rFonts w:eastAsiaTheme="minorEastAsia"/>
          <w:lang w:val="pl-PL"/>
        </w:rPr>
      </w:pPr>
    </w:p>
    <w:p w14:paraId="599CC537" w14:textId="77777777" w:rsidR="00C42D14" w:rsidRDefault="00C42D14" w:rsidP="00803E83">
      <w:pPr>
        <w:rPr>
          <w:rFonts w:eastAsiaTheme="minorEastAsia"/>
          <w:lang w:val="pl-PL"/>
        </w:rPr>
      </w:pPr>
    </w:p>
    <w:p w14:paraId="27A4D384" w14:textId="77777777" w:rsidR="00C42D14" w:rsidRDefault="00C42D14" w:rsidP="00803E83">
      <w:pPr>
        <w:rPr>
          <w:rFonts w:eastAsiaTheme="minorEastAsia"/>
          <w:lang w:val="pl-PL"/>
        </w:rPr>
      </w:pPr>
    </w:p>
    <w:p w14:paraId="06FA9504" w14:textId="77777777" w:rsidR="00C42D14" w:rsidRDefault="00C42D14" w:rsidP="00803E83">
      <w:pPr>
        <w:rPr>
          <w:rFonts w:eastAsiaTheme="minorEastAsia"/>
          <w:lang w:val="pl-PL"/>
        </w:rPr>
      </w:pPr>
    </w:p>
    <w:p w14:paraId="0B4FB4B1" w14:textId="77777777" w:rsidR="00C42D14" w:rsidRDefault="00C42D14" w:rsidP="00803E83">
      <w:pPr>
        <w:rPr>
          <w:rFonts w:eastAsiaTheme="minorEastAsia"/>
          <w:lang w:val="pl-PL"/>
        </w:rPr>
      </w:pPr>
    </w:p>
    <w:p w14:paraId="517DDFC6" w14:textId="77777777" w:rsidR="00C42D14" w:rsidRDefault="00C42D14" w:rsidP="00803E83">
      <w:pPr>
        <w:rPr>
          <w:rFonts w:eastAsiaTheme="minorEastAsia"/>
          <w:lang w:val="pl-PL"/>
        </w:rPr>
      </w:pPr>
    </w:p>
    <w:p w14:paraId="13FFBD2C" w14:textId="77777777" w:rsidR="00C42D14" w:rsidRDefault="00C42D14" w:rsidP="00803E83">
      <w:pPr>
        <w:rPr>
          <w:rFonts w:eastAsiaTheme="minorEastAsia"/>
          <w:lang w:val="pl-PL"/>
        </w:rPr>
      </w:pPr>
    </w:p>
    <w:p w14:paraId="5523D2B1" w14:textId="77777777" w:rsidR="00C42D14" w:rsidRDefault="00C42D14" w:rsidP="00803E83">
      <w:pPr>
        <w:rPr>
          <w:rFonts w:eastAsiaTheme="minorEastAsia"/>
          <w:lang w:val="pl-PL"/>
        </w:rPr>
      </w:pPr>
    </w:p>
    <w:p w14:paraId="4ABB6DE3" w14:textId="77777777" w:rsidR="00C42D14" w:rsidRDefault="00C42D14" w:rsidP="00803E83">
      <w:pPr>
        <w:rPr>
          <w:rFonts w:eastAsiaTheme="minorEastAsia"/>
          <w:lang w:val="pl-PL"/>
        </w:rPr>
      </w:pPr>
    </w:p>
    <w:p w14:paraId="4F80FF56" w14:textId="77777777" w:rsidR="00C42D14" w:rsidRDefault="00C42D14" w:rsidP="00803E83">
      <w:pPr>
        <w:rPr>
          <w:rFonts w:eastAsiaTheme="minorEastAsia"/>
          <w:lang w:val="pl-PL"/>
        </w:rPr>
      </w:pPr>
    </w:p>
    <w:p w14:paraId="2E8FDC7A" w14:textId="77777777" w:rsidR="00C42D14" w:rsidRDefault="00C42D14" w:rsidP="00803E83">
      <w:pPr>
        <w:rPr>
          <w:rFonts w:eastAsiaTheme="minorEastAsia"/>
          <w:lang w:val="pl-PL"/>
        </w:rPr>
      </w:pPr>
    </w:p>
    <w:p w14:paraId="78B1FBE6" w14:textId="77777777" w:rsidR="00C42D14" w:rsidRDefault="00C42D14" w:rsidP="00803E83">
      <w:pPr>
        <w:rPr>
          <w:rFonts w:eastAsiaTheme="minorEastAsia"/>
          <w:lang w:val="pl-PL"/>
        </w:rPr>
      </w:pPr>
    </w:p>
    <w:p w14:paraId="721FE043" w14:textId="77777777" w:rsidR="00C42D14" w:rsidRDefault="00C42D14" w:rsidP="00803E83">
      <w:pPr>
        <w:rPr>
          <w:rFonts w:eastAsiaTheme="minorEastAsia"/>
          <w:lang w:val="pl-PL"/>
        </w:rPr>
      </w:pPr>
    </w:p>
    <w:p w14:paraId="1E01EF3F" w14:textId="77777777" w:rsidR="00C42D14" w:rsidRDefault="00C42D14" w:rsidP="00803E83">
      <w:pPr>
        <w:rPr>
          <w:rFonts w:eastAsiaTheme="minorEastAsia"/>
          <w:lang w:val="pl-PL"/>
        </w:rPr>
      </w:pPr>
    </w:p>
    <w:p w14:paraId="0D666F11" w14:textId="77777777" w:rsidR="00C42D14" w:rsidRDefault="00C42D14" w:rsidP="00803E83">
      <w:pPr>
        <w:rPr>
          <w:rFonts w:eastAsiaTheme="minorEastAsia"/>
          <w:lang w:val="pl-PL"/>
        </w:rPr>
      </w:pPr>
    </w:p>
    <w:p w14:paraId="2B0AAF97" w14:textId="77777777" w:rsidR="00C42D14" w:rsidRDefault="00C42D14" w:rsidP="00803E83">
      <w:pPr>
        <w:rPr>
          <w:rFonts w:eastAsiaTheme="minorEastAsia"/>
          <w:lang w:val="pl-PL"/>
        </w:rPr>
      </w:pPr>
    </w:p>
    <w:p w14:paraId="775BFE43" w14:textId="77777777" w:rsidR="00C42D14" w:rsidRDefault="00C42D14" w:rsidP="00803E83">
      <w:pPr>
        <w:rPr>
          <w:rFonts w:eastAsiaTheme="minorEastAsia"/>
          <w:lang w:val="pl-PL"/>
        </w:rPr>
      </w:pPr>
    </w:p>
    <w:p w14:paraId="7DD7430A" w14:textId="77777777" w:rsidR="00C42D14" w:rsidRDefault="00C42D14" w:rsidP="00803E83">
      <w:pPr>
        <w:rPr>
          <w:rFonts w:eastAsiaTheme="minorEastAsia"/>
          <w:lang w:val="pl-PL"/>
        </w:rPr>
      </w:pPr>
    </w:p>
    <w:p w14:paraId="4F49B01B" w14:textId="77777777" w:rsidR="00C42D14" w:rsidRDefault="00C42D14" w:rsidP="00803E83">
      <w:pPr>
        <w:rPr>
          <w:rFonts w:eastAsiaTheme="minorEastAsia"/>
          <w:lang w:val="pl-PL"/>
        </w:rPr>
      </w:pPr>
    </w:p>
    <w:p w14:paraId="6934BCEF" w14:textId="77777777" w:rsidR="00C42D14" w:rsidRDefault="00C42D14" w:rsidP="00803E83">
      <w:pPr>
        <w:rPr>
          <w:rFonts w:eastAsiaTheme="minorEastAsia"/>
          <w:lang w:val="pl-PL"/>
        </w:rPr>
      </w:pPr>
    </w:p>
    <w:p w14:paraId="03C1F83C" w14:textId="77777777" w:rsidR="00C42D14" w:rsidRDefault="00C42D14" w:rsidP="00803E83">
      <w:pPr>
        <w:rPr>
          <w:rFonts w:eastAsiaTheme="minorEastAsia"/>
          <w:lang w:val="pl-PL"/>
        </w:rPr>
      </w:pPr>
    </w:p>
    <w:p w14:paraId="57EA87E3" w14:textId="77777777" w:rsidR="00C42D14" w:rsidRDefault="00C42D14" w:rsidP="00803E83">
      <w:pPr>
        <w:rPr>
          <w:rFonts w:eastAsiaTheme="minorEastAsia"/>
          <w:lang w:val="pl-PL"/>
        </w:rPr>
      </w:pPr>
    </w:p>
    <w:p w14:paraId="5851EAF1" w14:textId="77777777" w:rsidR="00C42D14" w:rsidRDefault="00C42D14" w:rsidP="00803E83">
      <w:pPr>
        <w:rPr>
          <w:rFonts w:eastAsiaTheme="minorEastAsia"/>
          <w:lang w:val="pl-PL"/>
        </w:rPr>
      </w:pPr>
    </w:p>
    <w:p w14:paraId="2C87B620" w14:textId="77777777" w:rsidR="00C42D14" w:rsidRDefault="00C42D14" w:rsidP="00803E83">
      <w:pPr>
        <w:rPr>
          <w:rFonts w:eastAsiaTheme="minorEastAsia"/>
          <w:lang w:val="pl-PL"/>
        </w:rPr>
      </w:pPr>
    </w:p>
    <w:p w14:paraId="51313454" w14:textId="77777777" w:rsidR="00C42D14" w:rsidRPr="00803E83" w:rsidRDefault="00C42D14" w:rsidP="00803E83">
      <w:pPr>
        <w:rPr>
          <w:rFonts w:eastAsiaTheme="minorEastAsia"/>
          <w:lang w:val="pl-PL"/>
        </w:rPr>
      </w:pPr>
    </w:p>
    <w:p w14:paraId="1DA33790" w14:textId="0C0A48FB" w:rsidR="00DD495F" w:rsidRDefault="00DD495F" w:rsidP="00E15FE0">
      <w:pPr>
        <w:rPr>
          <w:rFonts w:eastAsiaTheme="minorEastAsia"/>
          <w:lang w:val="pl-PL"/>
        </w:rPr>
      </w:pPr>
    </w:p>
    <w:p w14:paraId="70D8329D" w14:textId="2C3A3ED1" w:rsidR="00DD495F" w:rsidRDefault="001634CA" w:rsidP="00DD495F">
      <w:pPr>
        <w:pStyle w:val="Nagwek2"/>
        <w:rPr>
          <w:lang w:val="pl-PL"/>
        </w:rPr>
      </w:pPr>
      <w:bookmarkStart w:id="28" w:name="_Toc136270945"/>
      <w:r>
        <w:rPr>
          <w:lang w:val="pl-PL"/>
        </w:rPr>
        <w:lastRenderedPageBreak/>
        <w:t>Analiza dynamiczna skutki</w:t>
      </w:r>
      <w:bookmarkEnd w:id="28"/>
    </w:p>
    <w:p w14:paraId="21926253" w14:textId="77777777" w:rsidR="001634CA" w:rsidRPr="001634CA" w:rsidRDefault="001634CA" w:rsidP="001634CA">
      <w:p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W systemie zostanie zastosowany ASP.NET Core Identity, który będzie odpowiedzialny za nadzorowanie i zarządzanie kontami użytkowników. Będzie on posiadać różne role, takie jak Member, Moderator i Administrator. Zostanie stworzony specjalny kontroler, który będzie posiadał odpowiednie metody do tworzenia, edytowania i usuwania planów treningowych, dietetycznych oraz przepisów. System będzie blokował dostęp dla użytkowników bez odpowiednich uprawnień (tylko Moderator i Administrator będą wpuszczani). Każdy Moderator i Administrator będzie posiadał odpowiednie interfejsy użytkownika (UI), umożliwiające tworzenie planu poprzez odpowiednie zapytanie do kontrolera.</w:t>
      </w:r>
    </w:p>
    <w:p w14:paraId="07D2CDAB" w14:textId="77777777" w:rsidR="001634CA" w:rsidRPr="001634CA" w:rsidRDefault="001634CA" w:rsidP="001634CA">
      <w:pPr>
        <w:rPr>
          <w:rFonts w:eastAsiaTheme="minorEastAsia"/>
          <w:lang w:val="pl-PL"/>
        </w:rPr>
      </w:pPr>
    </w:p>
    <w:p w14:paraId="3D28BF7C" w14:textId="77777777" w:rsidR="001634CA" w:rsidRPr="001634CA" w:rsidRDefault="001634CA" w:rsidP="001634CA">
      <w:p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Następnie zostanie pokazana opcja dodania do planu dania lub ćwiczenia (także tam będzie można utworzyć danie lub plan). Tworzenie dania lub ćwiczenia będzie rozwiązane poprzez odpowiednie kontrolery dla tych klas, a dodanie będzie połączone z kontrolerem planu treningowego lub dietetycznego. Przy każdym tworzeniu planu dodanie dania lub ćwiczenia będzie wymagane.</w:t>
      </w:r>
    </w:p>
    <w:p w14:paraId="5F46D1E2" w14:textId="77777777" w:rsidR="001634CA" w:rsidRPr="001634CA" w:rsidRDefault="001634CA" w:rsidP="001634CA">
      <w:pPr>
        <w:rPr>
          <w:rFonts w:eastAsiaTheme="minorEastAsia"/>
          <w:lang w:val="pl-PL"/>
        </w:rPr>
      </w:pPr>
    </w:p>
    <w:p w14:paraId="413D2317" w14:textId="54B5D801" w:rsidR="00124B0C" w:rsidRDefault="001634CA" w:rsidP="001634CA">
      <w:p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Zmiana stanu klasy planu będzie rozwiązana poprzez aktywację planu, dezaktywację lub usunięcie. Podczas tworzenia każdego planu aktor motywator będzie mógł aktywować plan</w:t>
      </w:r>
      <w:r>
        <w:rPr>
          <w:rFonts w:eastAsiaTheme="minorEastAsia"/>
          <w:lang w:val="pl-PL"/>
        </w:rPr>
        <w:t xml:space="preserve"> lub ustawić go jako nie aktywny. Aby usunąć plan moderator najpierw musi ustawić go na nie aktywny z co widać na diagramie stanu tej klasy.</w:t>
      </w:r>
    </w:p>
    <w:p w14:paraId="5D9AAAEB" w14:textId="77777777" w:rsidR="001634CA" w:rsidRDefault="001634CA" w:rsidP="001634CA">
      <w:pPr>
        <w:rPr>
          <w:rFonts w:eastAsiaTheme="minorEastAsia"/>
          <w:lang w:val="pl-PL"/>
        </w:rPr>
      </w:pPr>
    </w:p>
    <w:p w14:paraId="4570D06C" w14:textId="0E899217" w:rsidR="00D51588" w:rsidRDefault="0003210E" w:rsidP="003F52E1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Na diagramie projektowym widać nowo utworzone klasy asocjacyjne łączące Plan dietetyczny i danie jak i również plan treningowy i ćwiczenie. Zastosowałem taki rodzaj połączenia aby zminimalizować redundancje danych. Dzięki temu możemy przechować dane dania lub ćwiczenia do wielu planów i odwrotnie.</w:t>
      </w:r>
      <w:r>
        <w:rPr>
          <w:rFonts w:eastAsiaTheme="minorEastAsia"/>
          <w:lang w:val="pl-PL"/>
        </w:rPr>
        <w:br/>
      </w:r>
      <w:r>
        <w:rPr>
          <w:rFonts w:eastAsiaTheme="minorEastAsia"/>
          <w:lang w:val="pl-PL"/>
        </w:rPr>
        <w:br/>
      </w:r>
      <w:r w:rsidR="003F52E1" w:rsidRPr="003F52E1">
        <w:rPr>
          <w:rFonts w:eastAsiaTheme="minorEastAsia"/>
          <w:lang w:val="pl-PL"/>
        </w:rPr>
        <w:t>W diagramie sekwencji można zauważyć, że po dodaniu nowego planu następuje wyświetlenie kolejnego formularza, w którym należy podać dodatkowe dane. W celu optymalizacji tych operacji podczas pracy z bazą danych oraz endpointami w kontrolerze, zostaną wykorzystane metody asynchroniczne.</w:t>
      </w:r>
      <w:r w:rsidR="003F52E1">
        <w:rPr>
          <w:rFonts w:eastAsiaTheme="minorEastAsia"/>
          <w:lang w:val="pl-PL"/>
        </w:rPr>
        <w:t xml:space="preserve"> </w:t>
      </w:r>
      <w:r w:rsidR="003F52E1" w:rsidRPr="003F52E1">
        <w:rPr>
          <w:rFonts w:eastAsiaTheme="minorEastAsia"/>
          <w:lang w:val="pl-PL"/>
        </w:rPr>
        <w:t>Zastosowanie metod asynchronicznych pozwoli na lepsze zarządzanie czasem wykonywania operacji, co może przyspieszyć działanie aplikacji. Wykorzystanie asynchroniczności może również zwiększyć skalowalność systemu, umożliwiając obsługę większej liczby równoczesnych żądań.</w:t>
      </w:r>
    </w:p>
    <w:p w14:paraId="75A9D6C9" w14:textId="086F6E96" w:rsidR="00D51588" w:rsidRDefault="001634CA" w:rsidP="00D51588">
      <w:pPr>
        <w:pStyle w:val="Nagwek2"/>
        <w:rPr>
          <w:lang w:val="pl-PL"/>
        </w:rPr>
      </w:pPr>
      <w:bookmarkStart w:id="29" w:name="_Toc136270946"/>
      <w:r>
        <w:rPr>
          <w:lang w:val="pl-PL"/>
        </w:rPr>
        <w:t>Decyzje projektowe</w:t>
      </w:r>
      <w:bookmarkEnd w:id="29"/>
    </w:p>
    <w:p w14:paraId="452627C7" w14:textId="4B77A6E7" w:rsidR="00D51588" w:rsidRPr="001634CA" w:rsidRDefault="00D51588" w:rsidP="001634CA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Ekstensje klas planów, przepisów, dań, ćwiczeń i użytkowników zostaną rozwiązane poprzez wykorzystanie bazy danych z użyciem Entity Framework (EF) z podejściem Code-First. Wybrano to podejście, ponieważ zapewnia ono elastyczność, wygodę i trwałość danych. Baza danych będzie odzwierciedlać strukturę klas i relacje między nimi, umożliwiając łatwe zarządzanie danymi aplikacji.</w:t>
      </w:r>
    </w:p>
    <w:p w14:paraId="6348F66F" w14:textId="77777777" w:rsidR="00D51588" w:rsidRDefault="00D51588" w:rsidP="00D51588">
      <w:pPr>
        <w:rPr>
          <w:rFonts w:eastAsiaTheme="minorEastAsia"/>
          <w:lang w:val="pl-PL"/>
        </w:rPr>
      </w:pPr>
    </w:p>
    <w:p w14:paraId="5679F26A" w14:textId="767A0A63" w:rsidR="00D51588" w:rsidRPr="001634CA" w:rsidRDefault="00D51588" w:rsidP="00D51588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Na diagramie klas można zauważyć podobieństwo między klasami "PlanTreningowy" i "PlanDietetyczny". Choć na pierwszy rzut oka wydaje się, że moglibyśmy zastosować dziedziczenie z ogólnego planu, zdecydowano się na inną strategię. Zamiast tego, zaimplementowano dwie oddzielne klasy, co daje większą swobodę w dołączaniu i rozwoju poszczególnych elementów. Powtarzanie kodu jest praktycznie ograniczone do powtórzenia dwóch atrybutów, a takie rozwiązanie pozwala na bardziej elastyczną rozbudowę aplikacji w przyszłości. Dodawanie, edytowanie i usuwanie planów będzie realizowane poprzez wywoływanie odpowiednich endpointów udostępnionych przez kontrolery.</w:t>
      </w:r>
    </w:p>
    <w:p w14:paraId="1404B070" w14:textId="77777777" w:rsidR="001634CA" w:rsidRDefault="001634CA" w:rsidP="00D51588">
      <w:pPr>
        <w:rPr>
          <w:rFonts w:eastAsiaTheme="minorEastAsia"/>
          <w:lang w:val="pl-PL"/>
        </w:rPr>
      </w:pPr>
    </w:p>
    <w:p w14:paraId="6C7ACC4B" w14:textId="5169013E" w:rsidR="00D51588" w:rsidRPr="001634CA" w:rsidRDefault="00D51588" w:rsidP="001634CA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Dania będą powiązane relacją kompozycji z klasą "SkladWartosciOdzywczych". W celu zapewnienia bezpieczeństwa i integralności danych, zastosowany zostanie prywatny konstruktor dla klasy "SkladWartosciOdzywczych", co uniemożliwi tworzenie instancji tej klasy spoza klasy dania. Podczas dodawania dania do planu, zostanie automatycznie utworzony i przypisany skład wartości odżywczych odpowiedni dla danego dania</w:t>
      </w:r>
    </w:p>
    <w:p w14:paraId="563DB7C5" w14:textId="77777777" w:rsidR="00D51588" w:rsidRDefault="00D51588" w:rsidP="00D51588">
      <w:pPr>
        <w:rPr>
          <w:rFonts w:eastAsiaTheme="minorEastAsia"/>
          <w:lang w:val="pl-PL"/>
        </w:rPr>
      </w:pPr>
    </w:p>
    <w:p w14:paraId="12C03E3E" w14:textId="07B991C0" w:rsidR="00D51588" w:rsidRDefault="00511C1B" w:rsidP="001634CA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Autoryzacja i uwierzytelnianie będą realizowane za pomocą ASP.NET Core Identity. System wykorzysta wbudowane funkcje Identity, takie jak rejestracja użytkowników, logowanie, resetowanie hasła itp. To zapewni bezpieczny dostęp do aplikacji i kontrolę uprawnień użytkowników.</w:t>
      </w:r>
    </w:p>
    <w:p w14:paraId="6CA0F5F5" w14:textId="77777777" w:rsidR="00511C1B" w:rsidRDefault="00511C1B" w:rsidP="00D51588">
      <w:pPr>
        <w:rPr>
          <w:rFonts w:eastAsiaTheme="minorEastAsia"/>
          <w:lang w:val="pl-PL"/>
        </w:rPr>
      </w:pPr>
    </w:p>
    <w:p w14:paraId="454DD512" w14:textId="24BCEF2F" w:rsidR="00511C1B" w:rsidRPr="001634CA" w:rsidRDefault="00511C1B" w:rsidP="001634CA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lastRenderedPageBreak/>
        <w:t>Aby zminimalizować redundancję danych, zdecydowano się na stosowanie relacji wiele-do-wielu między planami treningowymi/dietetycznymi a daniami/ćwiczeniami. Wykorzystanie tabel asocjacyjnych pozwoli na przechowywanie informacji o przynależności dania/ćwiczenia do wielu planów treningowych/dietetycznych oraz odwrotnie.</w:t>
      </w:r>
    </w:p>
    <w:p w14:paraId="2C03938F" w14:textId="77777777" w:rsidR="00511C1B" w:rsidRDefault="00511C1B" w:rsidP="00D51588">
      <w:pPr>
        <w:rPr>
          <w:rFonts w:eastAsiaTheme="minorEastAsia"/>
          <w:lang w:val="pl-PL"/>
        </w:rPr>
      </w:pPr>
    </w:p>
    <w:p w14:paraId="6AA6E243" w14:textId="0D178C5B" w:rsidR="00511C1B" w:rsidRPr="001634CA" w:rsidRDefault="00511C1B" w:rsidP="001634CA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Do generowania interfejsu użytkownika (UI) dla różnych ról (Member, Moderator, Administrator) zastosowany zostanie framework Angular, który zapewni responsywność, modułowość i interaktywność aplikacji. Angular po stronie klienta będzie komunikował się z backendem (implementowanym w ASP.NET Core) za pomocą interfejsów API.</w:t>
      </w:r>
    </w:p>
    <w:p w14:paraId="0C6A7CA2" w14:textId="77777777" w:rsidR="00511C1B" w:rsidRDefault="00511C1B" w:rsidP="00D51588">
      <w:pPr>
        <w:rPr>
          <w:rFonts w:eastAsiaTheme="minorEastAsia"/>
          <w:lang w:val="pl-PL"/>
        </w:rPr>
      </w:pPr>
    </w:p>
    <w:p w14:paraId="54084A7E" w14:textId="69A5E5DC" w:rsidR="00511C1B" w:rsidRPr="001634CA" w:rsidRDefault="00511C1B" w:rsidP="001634CA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W celu optymalizacji wydajności systemu, zostaną zaimplementowane mechanizmy pamięci podręcznej (cache) dla często używanych danych. Na przykład, dane użytkowników mogą być przechowywane w pamięci podręcznej, aby uniknąć częstych zapytań do bazy danych i przyspieszyć operacje uwierzytelniania i autoryzacji.</w:t>
      </w:r>
    </w:p>
    <w:p w14:paraId="7F810AD2" w14:textId="77777777" w:rsidR="00511C1B" w:rsidRDefault="00511C1B" w:rsidP="00D51588">
      <w:pPr>
        <w:rPr>
          <w:rFonts w:eastAsiaTheme="minorEastAsia"/>
          <w:lang w:val="pl-PL"/>
        </w:rPr>
      </w:pPr>
    </w:p>
    <w:p w14:paraId="33699AE5" w14:textId="2EF52667" w:rsidR="00D455C4" w:rsidRDefault="00511C1B" w:rsidP="001634CA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 w:rsidRPr="001634CA">
        <w:rPr>
          <w:rFonts w:eastAsiaTheme="minorEastAsia"/>
          <w:lang w:val="pl-PL"/>
        </w:rPr>
        <w:t>Aby zapewnić integralność danych i uniknąć błędów podczas tworzenia planów treningowych lub dietetycznych, zostaną zastosowane mechanizmy walidacji danych. Przykładowo, można wykorzystać atrybuty walidacji dostępne w ASP.NET Core, takie jak wymagane pola, ograniczenia długości, unikalność itp.</w:t>
      </w:r>
    </w:p>
    <w:p w14:paraId="61A24B50" w14:textId="77777777" w:rsidR="0003210E" w:rsidRPr="0003210E" w:rsidRDefault="0003210E" w:rsidP="0003210E">
      <w:pPr>
        <w:pStyle w:val="Akapitzlist"/>
        <w:rPr>
          <w:rFonts w:eastAsiaTheme="minorEastAsia"/>
          <w:lang w:val="pl-PL"/>
        </w:rPr>
      </w:pPr>
    </w:p>
    <w:p w14:paraId="544EC083" w14:textId="77777777" w:rsidR="0003210E" w:rsidRDefault="0003210E" w:rsidP="0003210E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 w:rsidRPr="0003210E">
        <w:rPr>
          <w:rFonts w:eastAsiaTheme="minorEastAsia"/>
          <w:lang w:val="pl-PL"/>
        </w:rPr>
        <w:t>W celu poprawy wydajności i responsywności aplikacji, zdecydowano się na szerokie wykorzystanie funkcji asynchronicznych. W miejscach, gdzie operacje mogą być czasochłonne lub wymagają komunikacji z zewnętrznymi serwisami, takimi jak pobieranie danych z bazy danych, wysyłanie żądań HTTP lub przetwarzanie plików, zostaną użyte metody asynchroniczne.</w:t>
      </w:r>
    </w:p>
    <w:p w14:paraId="22BBAE01" w14:textId="77777777" w:rsidR="0096763A" w:rsidRPr="0096763A" w:rsidRDefault="0096763A" w:rsidP="0096763A">
      <w:pPr>
        <w:pStyle w:val="Akapitzlist"/>
        <w:rPr>
          <w:rFonts w:eastAsiaTheme="minorEastAsia"/>
          <w:lang w:val="pl-PL"/>
        </w:rPr>
      </w:pPr>
    </w:p>
    <w:p w14:paraId="00323F86" w14:textId="59F465A5" w:rsidR="0096763A" w:rsidRDefault="0096763A" w:rsidP="0003210E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Każda asocjacja w projekcje będzie stworzona z automatycznym połączeniami zwrotnymi. </w:t>
      </w:r>
    </w:p>
    <w:p w14:paraId="24EE0B97" w14:textId="77777777" w:rsidR="00A1606D" w:rsidRPr="00A1606D" w:rsidRDefault="00A1606D" w:rsidP="00A1606D">
      <w:pPr>
        <w:pStyle w:val="Akapitzlist"/>
        <w:rPr>
          <w:rFonts w:eastAsiaTheme="minorEastAsia"/>
          <w:lang w:val="pl-PL"/>
        </w:rPr>
      </w:pPr>
    </w:p>
    <w:p w14:paraId="364F8D57" w14:textId="08684087" w:rsidR="00A1606D" w:rsidRDefault="00A1606D" w:rsidP="0003210E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Na diagramie projektowym widać także duża zmianę dotyczące Moderatora i Klienta. Te klasy zostały usunięte aby zastosować </w:t>
      </w:r>
      <w:r w:rsidRPr="001634CA">
        <w:rPr>
          <w:rFonts w:eastAsiaTheme="minorEastAsia"/>
          <w:lang w:val="pl-PL"/>
        </w:rPr>
        <w:t>ASP.NET Core Identity.</w:t>
      </w:r>
      <w:r>
        <w:rPr>
          <w:rFonts w:eastAsiaTheme="minorEastAsia"/>
          <w:lang w:val="pl-PL"/>
        </w:rPr>
        <w:t xml:space="preserve"> Doszły 3 klasy AppUser, AppRole i klasa asocjacyjna AppUserRole. Każdy użytkownik posiada dzięki temu własna role, która nadaje uprawnienia jakie ma i do czego dokładnie ma dostęp. Jest to lepsze rozwiązanie niż wcześniej ponieważ w bardzo łatwy sposób możemy dodać nowego użytkownika z innymi uprawnieniami. </w:t>
      </w:r>
      <w:r w:rsidR="00044A97">
        <w:rPr>
          <w:rFonts w:eastAsiaTheme="minorEastAsia"/>
          <w:lang w:val="pl-PL"/>
        </w:rPr>
        <w:t>Na diagramie nie zostały umieszczone pola hasło użytkownika ponieważ Identity sam automatycznie tworzy takie pola i nie jest wymagane tego umieszczenie.</w:t>
      </w:r>
      <w:r w:rsidR="00044A97">
        <w:rPr>
          <w:rFonts w:eastAsiaTheme="minorEastAsia"/>
          <w:lang w:val="pl-PL"/>
        </w:rPr>
        <w:br/>
        <w:t xml:space="preserve">Dużym plusem zastosowania tej metody także jest brak potrzeby implementacji wielodziedziczenia dotyczące klient premium ponieważ wystarczy utworzyć role MemberPremium do niego. </w:t>
      </w:r>
    </w:p>
    <w:p w14:paraId="2FE8476C" w14:textId="77777777" w:rsidR="00C42D14" w:rsidRPr="00C42D14" w:rsidRDefault="00C42D14" w:rsidP="00C42D14">
      <w:pPr>
        <w:pStyle w:val="Akapitzlist"/>
        <w:rPr>
          <w:rFonts w:eastAsiaTheme="minorEastAsia"/>
          <w:lang w:val="pl-PL"/>
        </w:rPr>
      </w:pPr>
    </w:p>
    <w:p w14:paraId="33D28FED" w14:textId="475234F3" w:rsidR="00C42D14" w:rsidRPr="0003210E" w:rsidRDefault="00C42D14" w:rsidP="0003210E">
      <w:pPr>
        <w:pStyle w:val="Akapitzlist"/>
        <w:numPr>
          <w:ilvl w:val="0"/>
          <w:numId w:val="41"/>
        </w:num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Na diagramie projektowym widać ograniczenia do asocjacji, będę one dostępne tylko dla danych użytkowników systemu, którzy maja odpowiednie role. Z takich jak Member, Administrator lub Moderator.</w:t>
      </w:r>
    </w:p>
    <w:p w14:paraId="319FFC64" w14:textId="76EC2EAB" w:rsidR="0003210E" w:rsidRPr="001634CA" w:rsidRDefault="0003210E" w:rsidP="0003210E">
      <w:pPr>
        <w:pStyle w:val="Akapitzlist"/>
        <w:rPr>
          <w:rFonts w:eastAsiaTheme="minorEastAsia"/>
          <w:lang w:val="pl-PL"/>
        </w:rPr>
      </w:pPr>
    </w:p>
    <w:p w14:paraId="19AF4B0F" w14:textId="77777777" w:rsidR="00796C21" w:rsidRDefault="00796C21" w:rsidP="00E15FE0">
      <w:pPr>
        <w:rPr>
          <w:rFonts w:eastAsiaTheme="minorEastAsia"/>
          <w:lang w:val="pl-PL"/>
        </w:rPr>
      </w:pPr>
    </w:p>
    <w:p w14:paraId="30D60AEB" w14:textId="77777777" w:rsidR="00796C21" w:rsidRDefault="00796C21" w:rsidP="00E15FE0">
      <w:pPr>
        <w:rPr>
          <w:rFonts w:eastAsiaTheme="minorEastAsia"/>
          <w:lang w:val="pl-PL"/>
        </w:rPr>
      </w:pPr>
    </w:p>
    <w:p w14:paraId="701C8053" w14:textId="77777777" w:rsidR="00796C21" w:rsidRDefault="00796C21" w:rsidP="00E15FE0">
      <w:pPr>
        <w:rPr>
          <w:rFonts w:eastAsiaTheme="minorEastAsia"/>
          <w:lang w:val="pl-PL"/>
        </w:rPr>
      </w:pPr>
    </w:p>
    <w:p w14:paraId="46DF1296" w14:textId="77777777" w:rsidR="00796C21" w:rsidRDefault="00796C21" w:rsidP="00E15FE0">
      <w:pPr>
        <w:rPr>
          <w:rFonts w:eastAsiaTheme="minorEastAsia"/>
          <w:lang w:val="pl-PL"/>
        </w:rPr>
      </w:pPr>
    </w:p>
    <w:p w14:paraId="79F8877C" w14:textId="77777777" w:rsidR="00796C21" w:rsidRDefault="00796C21" w:rsidP="00E15FE0">
      <w:pPr>
        <w:rPr>
          <w:rFonts w:eastAsiaTheme="minorEastAsia"/>
          <w:lang w:val="pl-PL"/>
        </w:rPr>
      </w:pPr>
    </w:p>
    <w:p w14:paraId="1F497FB0" w14:textId="77777777" w:rsidR="00796C21" w:rsidRDefault="00796C21" w:rsidP="00E15FE0">
      <w:pPr>
        <w:rPr>
          <w:rFonts w:eastAsiaTheme="minorEastAsia"/>
          <w:lang w:val="pl-PL"/>
        </w:rPr>
      </w:pPr>
    </w:p>
    <w:p w14:paraId="5C195557" w14:textId="77777777" w:rsidR="00796C21" w:rsidRDefault="00796C21" w:rsidP="00E15FE0">
      <w:pPr>
        <w:rPr>
          <w:rFonts w:eastAsiaTheme="minorEastAsia"/>
          <w:lang w:val="pl-PL"/>
        </w:rPr>
      </w:pPr>
    </w:p>
    <w:p w14:paraId="3A0CF8E3" w14:textId="77777777" w:rsidR="00796C21" w:rsidRDefault="00796C21" w:rsidP="00E15FE0">
      <w:pPr>
        <w:rPr>
          <w:rFonts w:eastAsiaTheme="minorEastAsia"/>
          <w:lang w:val="pl-PL"/>
        </w:rPr>
      </w:pPr>
    </w:p>
    <w:p w14:paraId="20487547" w14:textId="77777777" w:rsidR="00796C21" w:rsidRDefault="00796C21" w:rsidP="00E15FE0">
      <w:pPr>
        <w:rPr>
          <w:rFonts w:eastAsiaTheme="minorEastAsia"/>
          <w:lang w:val="pl-PL"/>
        </w:rPr>
      </w:pPr>
    </w:p>
    <w:p w14:paraId="0C2AFBF5" w14:textId="77777777" w:rsidR="00796C21" w:rsidRDefault="00796C21" w:rsidP="00E15FE0">
      <w:pPr>
        <w:rPr>
          <w:rFonts w:eastAsiaTheme="minorEastAsia"/>
          <w:lang w:val="pl-PL"/>
        </w:rPr>
      </w:pPr>
    </w:p>
    <w:p w14:paraId="5FF0F473" w14:textId="77777777" w:rsidR="00796C21" w:rsidRDefault="00796C21" w:rsidP="00E15FE0">
      <w:pPr>
        <w:rPr>
          <w:rFonts w:eastAsiaTheme="minorEastAsia"/>
          <w:lang w:val="pl-PL"/>
        </w:rPr>
      </w:pPr>
    </w:p>
    <w:p w14:paraId="3FEAEB07" w14:textId="77777777" w:rsidR="00796C21" w:rsidRPr="00E15FE0" w:rsidRDefault="00796C21" w:rsidP="00E15FE0">
      <w:pPr>
        <w:rPr>
          <w:rFonts w:eastAsiaTheme="minorEastAsia"/>
          <w:lang w:val="pl-PL"/>
        </w:rPr>
      </w:pPr>
    </w:p>
    <w:p w14:paraId="531D6906" w14:textId="65EB0CE6" w:rsidR="001E2FCA" w:rsidRDefault="007756BF" w:rsidP="003D4FA7">
      <w:pPr>
        <w:pStyle w:val="Nagwek1"/>
        <w:rPr>
          <w:rFonts w:asciiTheme="minorHAnsi" w:eastAsiaTheme="minorEastAsia" w:hAnsiTheme="minorHAnsi" w:cstheme="minorBidi"/>
          <w:noProof/>
          <w:lang w:val="pl-PL"/>
        </w:rPr>
      </w:pPr>
      <w:bookmarkStart w:id="30" w:name="_Toc136270947"/>
      <w:r>
        <w:rPr>
          <w:rFonts w:asciiTheme="minorHAnsi" w:eastAsiaTheme="minorEastAsia" w:hAnsiTheme="minorHAnsi" w:cstheme="minorBidi"/>
          <w:noProof/>
          <w:lang w:val="pl-PL"/>
        </w:rPr>
        <w:lastRenderedPageBreak/>
        <w:t>Projekt GUI</w:t>
      </w:r>
      <w:bookmarkEnd w:id="30"/>
    </w:p>
    <w:p w14:paraId="44D9A116" w14:textId="327CC628" w:rsidR="00B83FCF" w:rsidRPr="00796C21" w:rsidRDefault="00B83FCF" w:rsidP="00B83FCF">
      <w:pPr>
        <w:pStyle w:val="Nagwek2"/>
        <w:rPr>
          <w:rFonts w:asciiTheme="minorHAnsi" w:hAnsiTheme="minorHAnsi" w:cstheme="minorHAnsi"/>
          <w:sz w:val="24"/>
          <w:szCs w:val="24"/>
          <w:lang w:val="pl-PL"/>
        </w:rPr>
      </w:pPr>
      <w:bookmarkStart w:id="31" w:name="_Toc136270948"/>
      <w:r w:rsidRPr="00796C21">
        <w:rPr>
          <w:rFonts w:asciiTheme="minorHAnsi" w:hAnsiTheme="minorHAnsi" w:cstheme="minorHAnsi"/>
          <w:sz w:val="24"/>
          <w:szCs w:val="24"/>
          <w:lang w:val="pl-PL"/>
        </w:rPr>
        <w:t>Opis projektu GUI</w:t>
      </w:r>
      <w:bookmarkEnd w:id="31"/>
    </w:p>
    <w:p w14:paraId="07B77D15" w14:textId="69AD5587" w:rsidR="00796C21" w:rsidRDefault="00796C21" w:rsidP="00796C21">
      <w:pPr>
        <w:ind w:left="720"/>
        <w:rPr>
          <w:rFonts w:asciiTheme="minorHAnsi" w:hAnsiTheme="minorHAnsi" w:cstheme="minorHAnsi"/>
          <w:sz w:val="22"/>
          <w:szCs w:val="22"/>
          <w:lang w:val="pl-PL"/>
        </w:rPr>
      </w:pPr>
      <w:r w:rsidRPr="00796C21">
        <w:rPr>
          <w:rFonts w:asciiTheme="minorHAnsi" w:hAnsiTheme="minorHAnsi" w:cstheme="minorHAnsi"/>
          <w:sz w:val="22"/>
          <w:szCs w:val="22"/>
          <w:lang w:val="pl-PL"/>
        </w:rPr>
        <w:t>W poniższych zdjęciach zostanie pokazany prototyp interfejsu użytkownika do wyżej opisanego przypadków użycia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. Interfejsu posiada przyciski, które przenoszą do kolejnych widżetów. Każdy plan dietetyczny czy treningowy maja inne formularze, które odnoszą się do nich. Potem jest wyświetlany widżet, w którym trzeba wybrać z listy danie odnoszące się do planu dietetycznego lub ćwiczenie odnoszące się do planu treningowego. Można podczas dodania tych opcji stworzyć nowe danie lub ćwiczenie.  Przepis posiada tylko formularz </w:t>
      </w:r>
      <w:r w:rsidR="00093B23">
        <w:rPr>
          <w:rFonts w:asciiTheme="minorHAnsi" w:hAnsiTheme="minorHAnsi" w:cstheme="minorHAnsi"/>
          <w:sz w:val="22"/>
          <w:szCs w:val="22"/>
          <w:lang w:val="pl-PL"/>
        </w:rPr>
        <w:t>do dania danych. Po wpisaniu złych danych w formularzu zostanie wyświetlona na dole informacja o tym pod rubryką gdzie jest błąd.</w:t>
      </w:r>
    </w:p>
    <w:p w14:paraId="7007D538" w14:textId="77777777" w:rsidR="00AF2E06" w:rsidRPr="00796C21" w:rsidRDefault="00AF2E06" w:rsidP="00796C21">
      <w:pPr>
        <w:ind w:left="720"/>
        <w:rPr>
          <w:rFonts w:asciiTheme="minorHAnsi" w:hAnsiTheme="minorHAnsi" w:cstheme="minorHAnsi"/>
          <w:sz w:val="22"/>
          <w:szCs w:val="22"/>
          <w:lang w:val="pl-PL"/>
        </w:rPr>
      </w:pPr>
    </w:p>
    <w:p w14:paraId="3BF09280" w14:textId="460F3E7E" w:rsidR="00796C21" w:rsidRPr="00796C21" w:rsidRDefault="00796C21" w:rsidP="00796C21">
      <w:pPr>
        <w:pStyle w:val="Nagwek3"/>
        <w:rPr>
          <w:rFonts w:asciiTheme="minorHAnsi" w:hAnsiTheme="minorHAnsi" w:cstheme="minorHAnsi"/>
          <w:sz w:val="22"/>
          <w:szCs w:val="22"/>
          <w:lang w:val="pl-PL"/>
        </w:rPr>
      </w:pPr>
      <w:bookmarkStart w:id="32" w:name="_Toc136270949"/>
      <w:r w:rsidRPr="00796C21">
        <w:rPr>
          <w:rFonts w:asciiTheme="minorHAnsi" w:hAnsiTheme="minorHAnsi" w:cstheme="minorHAnsi"/>
          <w:sz w:val="22"/>
          <w:szCs w:val="22"/>
          <w:lang w:val="pl-PL"/>
        </w:rPr>
        <w:t>Widżet tworzenia planu dietetycznego, treningowego lub przepisu</w:t>
      </w:r>
      <w:bookmarkEnd w:id="32"/>
      <w:r w:rsidRPr="00796C21"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</w:p>
    <w:p w14:paraId="6F53EAA2" w14:textId="71CD546E" w:rsidR="00B83FCF" w:rsidRPr="00B83FCF" w:rsidRDefault="00B83FCF" w:rsidP="00B83FCF">
      <w:pPr>
        <w:rPr>
          <w:rFonts w:eastAsiaTheme="minorEastAsia"/>
          <w:lang w:val="pl-PL"/>
        </w:rPr>
      </w:pPr>
    </w:p>
    <w:p w14:paraId="21C806C1" w14:textId="3A3C493E" w:rsidR="00B83FCF" w:rsidRDefault="00B83FCF" w:rsidP="00B83FCF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7EAF2C2" wp14:editId="4F3B6E3D">
            <wp:extent cx="6310745" cy="4499477"/>
            <wp:effectExtent l="0" t="0" r="0" b="0"/>
            <wp:docPr id="96589557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549" cy="450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BD86" w14:textId="77777777" w:rsidR="00796C21" w:rsidRDefault="00796C21" w:rsidP="00B83FCF">
      <w:pPr>
        <w:rPr>
          <w:lang w:val="pl-PL"/>
        </w:rPr>
      </w:pPr>
    </w:p>
    <w:p w14:paraId="2A1BB89B" w14:textId="77777777" w:rsidR="00796C21" w:rsidRDefault="00796C21" w:rsidP="00B83FCF">
      <w:pPr>
        <w:rPr>
          <w:lang w:val="pl-PL"/>
        </w:rPr>
      </w:pPr>
    </w:p>
    <w:p w14:paraId="4CA8A08F" w14:textId="77777777" w:rsidR="00796C21" w:rsidRDefault="00796C21" w:rsidP="00B83FCF">
      <w:pPr>
        <w:rPr>
          <w:sz w:val="22"/>
          <w:szCs w:val="22"/>
          <w:lang w:val="pl-PL"/>
        </w:rPr>
      </w:pPr>
    </w:p>
    <w:p w14:paraId="708BB14F" w14:textId="77777777" w:rsidR="00796C21" w:rsidRDefault="00796C21" w:rsidP="00B83FCF">
      <w:pPr>
        <w:rPr>
          <w:sz w:val="22"/>
          <w:szCs w:val="22"/>
          <w:lang w:val="pl-PL"/>
        </w:rPr>
      </w:pPr>
    </w:p>
    <w:p w14:paraId="3000F5ED" w14:textId="77777777" w:rsidR="00796C21" w:rsidRDefault="00796C21" w:rsidP="00B83FCF">
      <w:pPr>
        <w:rPr>
          <w:sz w:val="22"/>
          <w:szCs w:val="22"/>
          <w:lang w:val="pl-PL"/>
        </w:rPr>
      </w:pPr>
    </w:p>
    <w:p w14:paraId="594ED913" w14:textId="77777777" w:rsidR="00796C21" w:rsidRDefault="00796C21" w:rsidP="00B83FCF">
      <w:pPr>
        <w:rPr>
          <w:sz w:val="22"/>
          <w:szCs w:val="22"/>
          <w:lang w:val="pl-PL"/>
        </w:rPr>
      </w:pPr>
    </w:p>
    <w:p w14:paraId="0320D646" w14:textId="77777777" w:rsidR="00796C21" w:rsidRDefault="00796C21" w:rsidP="00B83FCF">
      <w:pPr>
        <w:rPr>
          <w:sz w:val="22"/>
          <w:szCs w:val="22"/>
          <w:lang w:val="pl-PL"/>
        </w:rPr>
      </w:pPr>
    </w:p>
    <w:p w14:paraId="3FD87396" w14:textId="77777777" w:rsidR="00796C21" w:rsidRPr="00796C21" w:rsidRDefault="00796C21" w:rsidP="00B83FCF">
      <w:pPr>
        <w:rPr>
          <w:sz w:val="22"/>
          <w:szCs w:val="22"/>
          <w:lang w:val="pl-PL"/>
        </w:rPr>
      </w:pPr>
    </w:p>
    <w:p w14:paraId="61074E5B" w14:textId="75079938" w:rsidR="00796C21" w:rsidRDefault="00796C21" w:rsidP="00796C21">
      <w:pPr>
        <w:pStyle w:val="Nagwek3"/>
        <w:rPr>
          <w:rFonts w:asciiTheme="minorHAnsi" w:hAnsiTheme="minorHAnsi" w:cstheme="minorHAnsi"/>
          <w:sz w:val="22"/>
          <w:szCs w:val="22"/>
          <w:lang w:val="pl-PL"/>
        </w:rPr>
      </w:pPr>
      <w:bookmarkStart w:id="33" w:name="_Toc136270950"/>
      <w:r w:rsidRPr="00796C21">
        <w:rPr>
          <w:rFonts w:asciiTheme="minorHAnsi" w:hAnsiTheme="minorHAnsi" w:cstheme="minorHAnsi"/>
          <w:sz w:val="22"/>
          <w:szCs w:val="22"/>
          <w:lang w:val="pl-PL"/>
        </w:rPr>
        <w:t>Formularz do dodania danych planu dietetycznego, treningowego lub przepisu</w:t>
      </w:r>
      <w:bookmarkEnd w:id="33"/>
    </w:p>
    <w:p w14:paraId="4429E780" w14:textId="77777777" w:rsidR="00093B23" w:rsidRPr="00093B23" w:rsidRDefault="00093B23" w:rsidP="00093B23">
      <w:pPr>
        <w:rPr>
          <w:lang w:val="pl-PL"/>
        </w:rPr>
      </w:pPr>
    </w:p>
    <w:p w14:paraId="1E7D21BA" w14:textId="7A20732C" w:rsidR="00796C21" w:rsidRDefault="00093B23" w:rsidP="00B83FCF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CBE6425" wp14:editId="6C602949">
            <wp:extent cx="6442364" cy="3510947"/>
            <wp:effectExtent l="0" t="0" r="0" b="0"/>
            <wp:docPr id="21319175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515" cy="35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125A" w14:textId="77777777" w:rsidR="00AF2E06" w:rsidRDefault="00AF2E06" w:rsidP="00B83FCF">
      <w:pPr>
        <w:rPr>
          <w:lang w:val="pl-PL"/>
        </w:rPr>
      </w:pPr>
    </w:p>
    <w:p w14:paraId="64330726" w14:textId="77777777" w:rsidR="00AF2E06" w:rsidRDefault="00AF2E06" w:rsidP="00B83FCF">
      <w:pPr>
        <w:rPr>
          <w:lang w:val="pl-PL"/>
        </w:rPr>
      </w:pPr>
    </w:p>
    <w:p w14:paraId="5E57BBC1" w14:textId="77777777" w:rsidR="00AF2E06" w:rsidRDefault="00AF2E06" w:rsidP="00B83FCF">
      <w:pPr>
        <w:rPr>
          <w:lang w:val="pl-PL"/>
        </w:rPr>
      </w:pPr>
    </w:p>
    <w:p w14:paraId="57CEA52D" w14:textId="77777777" w:rsidR="00AF2E06" w:rsidRDefault="00AF2E06" w:rsidP="00B83FCF">
      <w:pPr>
        <w:rPr>
          <w:lang w:val="pl-PL"/>
        </w:rPr>
      </w:pPr>
    </w:p>
    <w:p w14:paraId="10A70531" w14:textId="77777777" w:rsidR="00AF2E06" w:rsidRDefault="00AF2E06" w:rsidP="00B83FCF">
      <w:pPr>
        <w:rPr>
          <w:lang w:val="pl-PL"/>
        </w:rPr>
      </w:pPr>
    </w:p>
    <w:p w14:paraId="3EA7D320" w14:textId="77777777" w:rsidR="00AF2E06" w:rsidRDefault="00AF2E06" w:rsidP="00B83FCF">
      <w:pPr>
        <w:rPr>
          <w:lang w:val="pl-PL"/>
        </w:rPr>
      </w:pPr>
    </w:p>
    <w:p w14:paraId="432A338C" w14:textId="77777777" w:rsidR="00AF2E06" w:rsidRDefault="00AF2E06" w:rsidP="00B83FCF">
      <w:pPr>
        <w:rPr>
          <w:lang w:val="pl-PL"/>
        </w:rPr>
      </w:pPr>
    </w:p>
    <w:p w14:paraId="040393A2" w14:textId="77777777" w:rsidR="00AF2E06" w:rsidRDefault="00AF2E06" w:rsidP="00B83FCF">
      <w:pPr>
        <w:rPr>
          <w:lang w:val="pl-PL"/>
        </w:rPr>
      </w:pPr>
    </w:p>
    <w:p w14:paraId="63DDA775" w14:textId="77777777" w:rsidR="00AF2E06" w:rsidRDefault="00AF2E06" w:rsidP="00B83FCF">
      <w:pPr>
        <w:rPr>
          <w:lang w:val="pl-PL"/>
        </w:rPr>
      </w:pPr>
    </w:p>
    <w:p w14:paraId="65E0DEB9" w14:textId="77777777" w:rsidR="00AF2E06" w:rsidRDefault="00AF2E06" w:rsidP="00B83FCF">
      <w:pPr>
        <w:rPr>
          <w:lang w:val="pl-PL"/>
        </w:rPr>
      </w:pPr>
    </w:p>
    <w:p w14:paraId="3034C779" w14:textId="77777777" w:rsidR="00AF2E06" w:rsidRDefault="00AF2E06" w:rsidP="00B83FCF">
      <w:pPr>
        <w:rPr>
          <w:lang w:val="pl-PL"/>
        </w:rPr>
      </w:pPr>
    </w:p>
    <w:p w14:paraId="7775EBB3" w14:textId="77777777" w:rsidR="00AF2E06" w:rsidRDefault="00AF2E06" w:rsidP="00B83FCF">
      <w:pPr>
        <w:rPr>
          <w:lang w:val="pl-PL"/>
        </w:rPr>
      </w:pPr>
    </w:p>
    <w:p w14:paraId="08976E7B" w14:textId="77777777" w:rsidR="00AF2E06" w:rsidRDefault="00AF2E06" w:rsidP="00B83FCF">
      <w:pPr>
        <w:rPr>
          <w:lang w:val="pl-PL"/>
        </w:rPr>
      </w:pPr>
    </w:p>
    <w:p w14:paraId="19E32DE1" w14:textId="77777777" w:rsidR="00AF2E06" w:rsidRDefault="00AF2E06" w:rsidP="00B83FCF">
      <w:pPr>
        <w:rPr>
          <w:lang w:val="pl-PL"/>
        </w:rPr>
      </w:pPr>
    </w:p>
    <w:p w14:paraId="7EC43421" w14:textId="77777777" w:rsidR="00AF2E06" w:rsidRDefault="00AF2E06" w:rsidP="00B83FCF">
      <w:pPr>
        <w:rPr>
          <w:lang w:val="pl-PL"/>
        </w:rPr>
      </w:pPr>
    </w:p>
    <w:p w14:paraId="4985A115" w14:textId="77777777" w:rsidR="00AF2E06" w:rsidRDefault="00AF2E06" w:rsidP="00B83FCF">
      <w:pPr>
        <w:rPr>
          <w:lang w:val="pl-PL"/>
        </w:rPr>
      </w:pPr>
    </w:p>
    <w:p w14:paraId="4F68C696" w14:textId="77777777" w:rsidR="00AF2E06" w:rsidRDefault="00AF2E06" w:rsidP="00B83FCF">
      <w:pPr>
        <w:rPr>
          <w:lang w:val="pl-PL"/>
        </w:rPr>
      </w:pPr>
    </w:p>
    <w:p w14:paraId="23262510" w14:textId="77777777" w:rsidR="00AF2E06" w:rsidRDefault="00AF2E06" w:rsidP="00B83FCF">
      <w:pPr>
        <w:rPr>
          <w:lang w:val="pl-PL"/>
        </w:rPr>
      </w:pPr>
    </w:p>
    <w:p w14:paraId="0B0F703D" w14:textId="77777777" w:rsidR="00AF2E06" w:rsidRDefault="00AF2E06" w:rsidP="00B83FCF">
      <w:pPr>
        <w:rPr>
          <w:lang w:val="pl-PL"/>
        </w:rPr>
      </w:pPr>
    </w:p>
    <w:p w14:paraId="57E25663" w14:textId="77777777" w:rsidR="00AF2E06" w:rsidRDefault="00AF2E06" w:rsidP="00B83FCF">
      <w:pPr>
        <w:rPr>
          <w:lang w:val="pl-PL"/>
        </w:rPr>
      </w:pPr>
    </w:p>
    <w:p w14:paraId="546AA961" w14:textId="77777777" w:rsidR="00AF2E06" w:rsidRDefault="00AF2E06" w:rsidP="00B83FCF">
      <w:pPr>
        <w:rPr>
          <w:lang w:val="pl-PL"/>
        </w:rPr>
      </w:pPr>
    </w:p>
    <w:p w14:paraId="218920D4" w14:textId="77777777" w:rsidR="00AF2E06" w:rsidRDefault="00AF2E06" w:rsidP="00B83FCF">
      <w:pPr>
        <w:rPr>
          <w:lang w:val="pl-PL"/>
        </w:rPr>
      </w:pPr>
    </w:p>
    <w:p w14:paraId="087DA7A0" w14:textId="77777777" w:rsidR="00AF2E06" w:rsidRDefault="00AF2E06" w:rsidP="00B83FCF">
      <w:pPr>
        <w:rPr>
          <w:lang w:val="pl-PL"/>
        </w:rPr>
      </w:pPr>
    </w:p>
    <w:p w14:paraId="0A7E45F4" w14:textId="77777777" w:rsidR="00AF2E06" w:rsidRDefault="00AF2E06" w:rsidP="00B83FCF">
      <w:pPr>
        <w:rPr>
          <w:lang w:val="pl-PL"/>
        </w:rPr>
      </w:pPr>
    </w:p>
    <w:p w14:paraId="73258145" w14:textId="763FDF87" w:rsidR="00796C21" w:rsidRDefault="00796C21" w:rsidP="00796C21">
      <w:pPr>
        <w:pStyle w:val="Nagwek3"/>
        <w:rPr>
          <w:rFonts w:asciiTheme="minorHAnsi" w:hAnsiTheme="minorHAnsi" w:cstheme="minorHAnsi"/>
          <w:sz w:val="22"/>
          <w:szCs w:val="22"/>
          <w:lang w:val="pl-PL"/>
        </w:rPr>
      </w:pPr>
      <w:bookmarkStart w:id="34" w:name="_Toc136270951"/>
      <w:r w:rsidRPr="00796C21">
        <w:rPr>
          <w:rFonts w:asciiTheme="minorHAnsi" w:hAnsiTheme="minorHAnsi" w:cstheme="minorHAnsi"/>
          <w:sz w:val="22"/>
          <w:szCs w:val="22"/>
          <w:lang w:val="pl-PL"/>
        </w:rPr>
        <w:lastRenderedPageBreak/>
        <w:t>Formularz do dodania dania lub ćwiczenia do planu dietetycznego lub treningowego</w:t>
      </w:r>
      <w:bookmarkEnd w:id="34"/>
    </w:p>
    <w:p w14:paraId="3A2915F2" w14:textId="77777777" w:rsidR="00796C21" w:rsidRPr="00796C21" w:rsidRDefault="00796C21" w:rsidP="00796C21">
      <w:pPr>
        <w:rPr>
          <w:lang w:val="pl-PL"/>
        </w:rPr>
      </w:pPr>
    </w:p>
    <w:p w14:paraId="4602C3FC" w14:textId="76C2715F" w:rsidR="00796C21" w:rsidRDefault="00093B23" w:rsidP="00B83FCF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F54E5C7" wp14:editId="1D033795">
            <wp:extent cx="6477000" cy="3698671"/>
            <wp:effectExtent l="0" t="0" r="0" b="0"/>
            <wp:docPr id="46682574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74" cy="370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EE3A" w14:textId="77777777" w:rsidR="00AF2E06" w:rsidRDefault="00AF2E06" w:rsidP="00B83FCF">
      <w:pPr>
        <w:rPr>
          <w:lang w:val="pl-PL"/>
        </w:rPr>
      </w:pPr>
    </w:p>
    <w:p w14:paraId="38B28EBD" w14:textId="77777777" w:rsidR="00AF2E06" w:rsidRDefault="00AF2E06" w:rsidP="00B83FCF">
      <w:pPr>
        <w:rPr>
          <w:lang w:val="pl-PL"/>
        </w:rPr>
      </w:pPr>
    </w:p>
    <w:p w14:paraId="179A0A21" w14:textId="77777777" w:rsidR="00DD4F05" w:rsidRDefault="00DD4F05" w:rsidP="00B83FCF">
      <w:pPr>
        <w:rPr>
          <w:lang w:val="pl-PL"/>
        </w:rPr>
      </w:pPr>
    </w:p>
    <w:p w14:paraId="73B40E65" w14:textId="77777777" w:rsidR="00DD4F05" w:rsidRDefault="00DD4F05" w:rsidP="00B83FCF">
      <w:pPr>
        <w:rPr>
          <w:lang w:val="pl-PL"/>
        </w:rPr>
      </w:pPr>
    </w:p>
    <w:p w14:paraId="0F90606E" w14:textId="77777777" w:rsidR="00DD4F05" w:rsidRDefault="00DD4F05" w:rsidP="00B83FCF">
      <w:pPr>
        <w:rPr>
          <w:lang w:val="pl-PL"/>
        </w:rPr>
      </w:pPr>
    </w:p>
    <w:p w14:paraId="013234F6" w14:textId="3349E01D" w:rsidR="00796C21" w:rsidRDefault="00796C21" w:rsidP="00796C21">
      <w:pPr>
        <w:pStyle w:val="Nagwek3"/>
        <w:rPr>
          <w:rFonts w:asciiTheme="minorHAnsi" w:hAnsiTheme="minorHAnsi" w:cstheme="minorHAnsi"/>
          <w:sz w:val="22"/>
          <w:szCs w:val="22"/>
          <w:lang w:val="pl-PL"/>
        </w:rPr>
      </w:pPr>
      <w:bookmarkStart w:id="35" w:name="_Toc136270952"/>
      <w:r w:rsidRPr="00796C21">
        <w:rPr>
          <w:rFonts w:asciiTheme="minorHAnsi" w:hAnsiTheme="minorHAnsi" w:cstheme="minorHAnsi"/>
          <w:sz w:val="22"/>
          <w:szCs w:val="22"/>
          <w:lang w:val="pl-PL"/>
        </w:rPr>
        <w:lastRenderedPageBreak/>
        <w:t xml:space="preserve">Formularz 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tworzenia </w:t>
      </w:r>
      <w:r w:rsidRPr="00796C21">
        <w:rPr>
          <w:rFonts w:asciiTheme="minorHAnsi" w:hAnsiTheme="minorHAnsi" w:cstheme="minorHAnsi"/>
          <w:sz w:val="22"/>
          <w:szCs w:val="22"/>
          <w:lang w:val="pl-PL"/>
        </w:rPr>
        <w:t xml:space="preserve">do </w:t>
      </w:r>
      <w:r>
        <w:rPr>
          <w:rFonts w:asciiTheme="minorHAnsi" w:hAnsiTheme="minorHAnsi" w:cstheme="minorHAnsi"/>
          <w:sz w:val="22"/>
          <w:szCs w:val="22"/>
          <w:lang w:val="pl-PL"/>
        </w:rPr>
        <w:t>dania lub ćwiczenia</w:t>
      </w:r>
      <w:bookmarkEnd w:id="35"/>
    </w:p>
    <w:p w14:paraId="54040A9C" w14:textId="24E42815" w:rsidR="00796C21" w:rsidRPr="00796C21" w:rsidRDefault="00093B23" w:rsidP="00796C2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BD73712" wp14:editId="744DA795">
            <wp:extent cx="6637512" cy="3442855"/>
            <wp:effectExtent l="0" t="0" r="0" b="5715"/>
            <wp:docPr id="183704672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49" cy="344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6BCC" w14:textId="7579BB13" w:rsidR="00796C21" w:rsidRPr="00B83FCF" w:rsidRDefault="00796C21" w:rsidP="00B83FCF">
      <w:pPr>
        <w:rPr>
          <w:lang w:val="pl-PL"/>
        </w:rPr>
      </w:pPr>
    </w:p>
    <w:sectPr w:rsidR="00796C21" w:rsidRPr="00B83FCF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58784" w14:textId="77777777" w:rsidR="0039775E" w:rsidRDefault="0039775E">
      <w:r>
        <w:separator/>
      </w:r>
    </w:p>
  </w:endnote>
  <w:endnote w:type="continuationSeparator" w:id="0">
    <w:p w14:paraId="1432DBC0" w14:textId="77777777" w:rsidR="0039775E" w:rsidRDefault="0039775E">
      <w:r>
        <w:continuationSeparator/>
      </w:r>
    </w:p>
  </w:endnote>
  <w:endnote w:type="continuationNotice" w:id="1">
    <w:p w14:paraId="7062AC17" w14:textId="77777777" w:rsidR="0039775E" w:rsidRDefault="0039775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5570F886" w:rsidR="00930021" w:rsidRDefault="00930021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ED785B">
      <w:rPr>
        <w:rStyle w:val="Numerstrony"/>
        <w:noProof/>
      </w:rPr>
      <w:t>4</w:t>
    </w:r>
    <w:r>
      <w:rPr>
        <w:rStyle w:val="Numerstrony"/>
      </w:rPr>
      <w:fldChar w:fldCharType="end"/>
    </w:r>
  </w:p>
  <w:p w14:paraId="1FC39945" w14:textId="77777777" w:rsidR="00930021" w:rsidRDefault="00930021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6E8BA93" w14:paraId="27144A46" w14:textId="77777777" w:rsidTr="76E8BA93">
      <w:trPr>
        <w:trHeight w:val="300"/>
      </w:trPr>
      <w:tc>
        <w:tcPr>
          <w:tcW w:w="3120" w:type="dxa"/>
        </w:tcPr>
        <w:p w14:paraId="5DA54FB3" w14:textId="6113F037" w:rsidR="76E8BA93" w:rsidRDefault="76E8BA93" w:rsidP="76E8BA93">
          <w:pPr>
            <w:pStyle w:val="Nagwek"/>
            <w:ind w:left="-115"/>
          </w:pPr>
        </w:p>
      </w:tc>
      <w:tc>
        <w:tcPr>
          <w:tcW w:w="3120" w:type="dxa"/>
        </w:tcPr>
        <w:p w14:paraId="0B117884" w14:textId="4657AB8E" w:rsidR="76E8BA93" w:rsidRDefault="76E8BA93" w:rsidP="76E8BA93">
          <w:pPr>
            <w:pStyle w:val="Nagwek"/>
            <w:jc w:val="center"/>
          </w:pPr>
        </w:p>
      </w:tc>
      <w:tc>
        <w:tcPr>
          <w:tcW w:w="3120" w:type="dxa"/>
        </w:tcPr>
        <w:p w14:paraId="7A5743F5" w14:textId="28DEA9B6" w:rsidR="76E8BA93" w:rsidRDefault="76E8BA93" w:rsidP="76E8BA93">
          <w:pPr>
            <w:pStyle w:val="Nagwek"/>
            <w:ind w:right="-115"/>
            <w:jc w:val="right"/>
          </w:pPr>
        </w:p>
      </w:tc>
    </w:tr>
  </w:tbl>
  <w:p w14:paraId="5034AA64" w14:textId="3E04B74A" w:rsidR="00BF251D" w:rsidRDefault="00BF251D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6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56"/>
      <w:gridCol w:w="3156"/>
      <w:gridCol w:w="3156"/>
    </w:tblGrid>
    <w:tr w:rsidR="00930021" w14:paraId="4A5B68AD" w14:textId="77777777" w:rsidTr="00167383">
      <w:trPr>
        <w:trHeight w:val="273"/>
      </w:trPr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588BF84A" w14:textId="77777777" w:rsidR="00930021" w:rsidRDefault="00930021">
          <w:pPr>
            <w:ind w:right="360"/>
          </w:pPr>
          <w:r>
            <w:t>Poufne</w:t>
          </w:r>
        </w:p>
      </w:tc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3B6358CF" w14:textId="66200DA7" w:rsidR="00930021" w:rsidRPr="00167383" w:rsidRDefault="6446053D" w:rsidP="00597AAB">
          <w:pPr>
            <w:jc w:val="center"/>
            <w:rPr>
              <w:rFonts w:asciiTheme="minorHAnsi" w:eastAsia="Symbol" w:hAnsiTheme="minorHAnsi" w:cstheme="minorBidi"/>
            </w:rPr>
          </w:pPr>
          <w:r w:rsidRPr="6446053D">
            <w:rPr>
              <w:rFonts w:ascii="Symbol" w:eastAsia="Symbol" w:hAnsi="Symbol" w:cs="Symbol"/>
            </w:rPr>
            <w:t>Ó</w:t>
          </w:r>
          <w:r w:rsidR="00B1571E">
            <w:rPr>
              <w:rFonts w:asciiTheme="minorHAnsi" w:eastAsia="Symbol" w:hAnsiTheme="minorHAnsi" w:cstheme="minorBidi"/>
            </w:rPr>
            <w:t>FueliciousFit</w:t>
          </w:r>
          <w:r w:rsidR="00167383">
            <w:rPr>
              <w:rFonts w:asciiTheme="minorHAnsi" w:eastAsia="Symbol" w:hAnsiTheme="minorHAnsi" w:cstheme="minorBidi"/>
            </w:rPr>
            <w:t xml:space="preserve"> </w:t>
          </w:r>
          <w:r w:rsidR="00930021">
            <w:fldChar w:fldCharType="begin"/>
          </w:r>
          <w:r w:rsidR="00930021">
            <w:instrText xml:space="preserve"> DATE \@ "yyyy" </w:instrText>
          </w:r>
          <w:r w:rsidR="00930021">
            <w:fldChar w:fldCharType="separate"/>
          </w:r>
          <w:r w:rsidR="005E49FD">
            <w:rPr>
              <w:noProof/>
            </w:rPr>
            <w:t>2023</w:t>
          </w:r>
          <w:r w:rsidR="00930021">
            <w:fldChar w:fldCharType="end"/>
          </w:r>
        </w:p>
      </w:tc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2B5940F0" w14:textId="6F967A2E" w:rsidR="00930021" w:rsidRDefault="00930021" w:rsidP="00167383">
          <w:pPr>
            <w:jc w:val="right"/>
          </w:pPr>
          <w:r>
            <w:t xml:space="preserve"> </w:t>
          </w:r>
          <w:r>
            <w:rPr>
              <w:rStyle w:val="Numerstrony"/>
            </w:rPr>
            <w:fldChar w:fldCharType="begin"/>
          </w:r>
          <w:r>
            <w:rPr>
              <w:rStyle w:val="Numerstrony"/>
            </w:rPr>
            <w:instrText xml:space="preserve"> PAGE </w:instrText>
          </w:r>
          <w:r>
            <w:rPr>
              <w:rStyle w:val="Numerstrony"/>
            </w:rPr>
            <w:fldChar w:fldCharType="separate"/>
          </w:r>
          <w:r w:rsidR="00205B4E">
            <w:rPr>
              <w:rStyle w:val="Numerstrony"/>
              <w:noProof/>
            </w:rPr>
            <w:t>5</w:t>
          </w:r>
          <w:r>
            <w:rPr>
              <w:rStyle w:val="Numerstrony"/>
            </w:rPr>
            <w:fldChar w:fldCharType="end"/>
          </w:r>
        </w:p>
      </w:tc>
    </w:tr>
    <w:tr w:rsidR="00167383" w14:paraId="16A775F4" w14:textId="77777777" w:rsidTr="00167383">
      <w:trPr>
        <w:trHeight w:val="273"/>
      </w:trPr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2135D480" w14:textId="77777777" w:rsidR="00167383" w:rsidRDefault="00167383">
          <w:pPr>
            <w:ind w:right="360"/>
          </w:pPr>
        </w:p>
      </w:tc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2925EFB8" w14:textId="77777777" w:rsidR="00167383" w:rsidRPr="6446053D" w:rsidRDefault="00167383" w:rsidP="00167383">
          <w:pPr>
            <w:rPr>
              <w:rFonts w:ascii="Symbol" w:eastAsia="Symbol" w:hAnsi="Symbol" w:cs="Symbol"/>
            </w:rPr>
          </w:pPr>
        </w:p>
      </w:tc>
      <w:tc>
        <w:tcPr>
          <w:tcW w:w="3156" w:type="dxa"/>
          <w:tcBorders>
            <w:top w:val="nil"/>
            <w:left w:val="nil"/>
            <w:bottom w:val="nil"/>
            <w:right w:val="nil"/>
          </w:tcBorders>
        </w:tcPr>
        <w:p w14:paraId="2F6A28AE" w14:textId="77777777" w:rsidR="00167383" w:rsidRDefault="00167383" w:rsidP="00167383"/>
      </w:tc>
    </w:tr>
  </w:tbl>
  <w:p w14:paraId="3CF2D8B6" w14:textId="77777777" w:rsidR="00930021" w:rsidRDefault="00930021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2CB0E" w14:textId="77777777" w:rsidR="00930021" w:rsidRDefault="0093002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8BA73" w14:textId="77777777" w:rsidR="0039775E" w:rsidRDefault="0039775E">
      <w:r>
        <w:separator/>
      </w:r>
    </w:p>
  </w:footnote>
  <w:footnote w:type="continuationSeparator" w:id="0">
    <w:p w14:paraId="38DB3150" w14:textId="77777777" w:rsidR="0039775E" w:rsidRDefault="0039775E">
      <w:r>
        <w:continuationSeparator/>
      </w:r>
    </w:p>
  </w:footnote>
  <w:footnote w:type="continuationNotice" w:id="1">
    <w:p w14:paraId="29456655" w14:textId="77777777" w:rsidR="0039775E" w:rsidRDefault="0039775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E0A41" w14:textId="77777777" w:rsidR="00930021" w:rsidRDefault="00930021">
    <w:pPr>
      <w:rPr>
        <w:sz w:val="24"/>
      </w:rPr>
    </w:pPr>
  </w:p>
  <w:p w14:paraId="62EBF3C5" w14:textId="77777777" w:rsidR="00930021" w:rsidRDefault="00930021">
    <w:pPr>
      <w:pBdr>
        <w:top w:val="single" w:sz="6" w:space="1" w:color="auto"/>
      </w:pBdr>
      <w:rPr>
        <w:sz w:val="24"/>
      </w:rPr>
    </w:pPr>
  </w:p>
  <w:p w14:paraId="6D98A12B" w14:textId="0EB6DFA3" w:rsidR="00930021" w:rsidRDefault="00B462DD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 w:rsidRPr="00B462DD">
      <w:rPr>
        <w:rFonts w:ascii="Arial" w:hAnsi="Arial"/>
        <w:b/>
        <w:bCs/>
        <w:sz w:val="36"/>
        <w:szCs w:val="36"/>
      </w:rPr>
      <w:t>FueliciousFit</w:t>
    </w:r>
  </w:p>
  <w:p w14:paraId="6CFABF31" w14:textId="77777777" w:rsidR="00B462DD" w:rsidRDefault="00B462DD">
    <w:pPr>
      <w:pBdr>
        <w:bottom w:val="single" w:sz="6" w:space="1" w:color="auto"/>
      </w:pBdr>
      <w:jc w:val="right"/>
      <w:rPr>
        <w:sz w:val="24"/>
      </w:rPr>
    </w:pPr>
  </w:p>
  <w:p w14:paraId="2946DB82" w14:textId="77777777" w:rsidR="00930021" w:rsidRDefault="00930021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30021" w14:paraId="061CD690" w14:textId="77777777" w:rsidTr="0040198E">
      <w:tc>
        <w:tcPr>
          <w:tcW w:w="6379" w:type="dxa"/>
        </w:tcPr>
        <w:p w14:paraId="2434F5D9" w14:textId="5EA20095" w:rsidR="00930021" w:rsidRDefault="00AE00B4">
          <w:r>
            <w:t>FueliciousFit</w:t>
          </w:r>
        </w:p>
      </w:tc>
      <w:tc>
        <w:tcPr>
          <w:tcW w:w="3179" w:type="dxa"/>
        </w:tcPr>
        <w:p w14:paraId="0BAEC2D4" w14:textId="7CC6504E" w:rsidR="00930021" w:rsidRDefault="00930021">
          <w:pPr>
            <w:tabs>
              <w:tab w:val="left" w:pos="1135"/>
            </w:tabs>
            <w:spacing w:before="40"/>
            <w:ind w:right="68"/>
          </w:pPr>
          <w:r>
            <w:t xml:space="preserve">  Wersja:</w:t>
          </w:r>
          <w:r w:rsidR="00597AAB">
            <w:t xml:space="preserve"> </w:t>
          </w:r>
          <w:r w:rsidR="4E5FB748">
            <w:t>v0.</w:t>
          </w:r>
          <w:r w:rsidR="00AE00B4">
            <w:t>000</w:t>
          </w:r>
          <w:r>
            <w:t>1</w:t>
          </w:r>
        </w:p>
      </w:tc>
    </w:tr>
    <w:tr w:rsidR="00930021" w14:paraId="41628A47" w14:textId="77777777" w:rsidTr="0040198E">
      <w:tc>
        <w:tcPr>
          <w:tcW w:w="6379" w:type="dxa"/>
        </w:tcPr>
        <w:p w14:paraId="7779B329" w14:textId="7DC36B32" w:rsidR="00930021" w:rsidRDefault="00930021">
          <w:r>
            <w:t xml:space="preserve">Dokument </w:t>
          </w:r>
          <w:r w:rsidR="00AE00B4">
            <w:t>projektu na MAS</w:t>
          </w:r>
        </w:p>
      </w:tc>
      <w:tc>
        <w:tcPr>
          <w:tcW w:w="3179" w:type="dxa"/>
        </w:tcPr>
        <w:p w14:paraId="587B5B42" w14:textId="680BA934" w:rsidR="00930021" w:rsidRDefault="00930021">
          <w:r>
            <w:t xml:space="preserve">  Data:  </w:t>
          </w:r>
          <w:r w:rsidR="4E5FB748">
            <w:t>30.03.2023</w:t>
          </w:r>
        </w:p>
      </w:tc>
    </w:tr>
  </w:tbl>
  <w:p w14:paraId="0FB78278" w14:textId="77777777" w:rsidR="00930021" w:rsidRDefault="00930021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9379" w14:textId="77777777" w:rsidR="00930021" w:rsidRDefault="0093002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Nagwek1"/>
      <w:lvlText w:val="%1."/>
      <w:legacy w:legacy="1" w:legacySpace="144" w:legacyIndent="0"/>
      <w:lvlJc w:val="left"/>
    </w:lvl>
    <w:lvl w:ilvl="1">
      <w:start w:val="1"/>
      <w:numFmt w:val="decimal"/>
      <w:pStyle w:val="Nagwek2"/>
      <w:lvlText w:val="%1.%2"/>
      <w:legacy w:legacy="1" w:legacySpace="144" w:legacyIndent="0"/>
      <w:lvlJc w:val="left"/>
    </w:lvl>
    <w:lvl w:ilvl="2">
      <w:start w:val="1"/>
      <w:numFmt w:val="decimal"/>
      <w:pStyle w:val="Nagwek3"/>
      <w:lvlText w:val="%1.%2.%3"/>
      <w:legacy w:legacy="1" w:legacySpace="144" w:legacyIndent="0"/>
      <w:lvlJc w:val="left"/>
    </w:lvl>
    <w:lvl w:ilvl="3">
      <w:start w:val="1"/>
      <w:numFmt w:val="decimal"/>
      <w:pStyle w:val="Nagwek4"/>
      <w:lvlText w:val="%1.%2.%3.%4"/>
      <w:legacy w:legacy="1" w:legacySpace="144" w:legacyIndent="0"/>
      <w:lvlJc w:val="left"/>
    </w:lvl>
    <w:lvl w:ilvl="4">
      <w:start w:val="1"/>
      <w:numFmt w:val="decimal"/>
      <w:pStyle w:val="Nagwek5"/>
      <w:lvlText w:val="%1.%2.%3.%4.%5"/>
      <w:legacy w:legacy="1" w:legacySpace="144" w:legacyIndent="0"/>
      <w:lvlJc w:val="left"/>
    </w:lvl>
    <w:lvl w:ilvl="5">
      <w:start w:val="1"/>
      <w:numFmt w:val="decimal"/>
      <w:pStyle w:val="Nagwek6"/>
      <w:lvlText w:val="%1.%2.%3.%4.%5.%6"/>
      <w:legacy w:legacy="1" w:legacySpace="144" w:legacyIndent="0"/>
      <w:lvlJc w:val="left"/>
    </w:lvl>
    <w:lvl w:ilvl="6">
      <w:start w:val="1"/>
      <w:numFmt w:val="decimal"/>
      <w:pStyle w:val="Nagwek7"/>
      <w:lvlText w:val="%1.%2.%3.%4.%5.%6.%7"/>
      <w:legacy w:legacy="1" w:legacySpace="144" w:legacyIndent="0"/>
      <w:lvlJc w:val="left"/>
    </w:lvl>
    <w:lvl w:ilvl="7">
      <w:start w:val="1"/>
      <w:numFmt w:val="decimal"/>
      <w:pStyle w:val="Nagwek8"/>
      <w:lvlText w:val="%1.%2.%3.%4.%5.%6.%7.%8"/>
      <w:legacy w:legacy="1" w:legacySpace="144" w:legacyIndent="0"/>
      <w:lvlJc w:val="left"/>
    </w:lvl>
    <w:lvl w:ilvl="8">
      <w:start w:val="1"/>
      <w:numFmt w:val="decimal"/>
      <w:pStyle w:val="Nagwek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5617E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1B11203"/>
    <w:multiLevelType w:val="hybridMultilevel"/>
    <w:tmpl w:val="FFFFFFFF"/>
    <w:lvl w:ilvl="0" w:tplc="5DC4B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B4E8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CE3D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60F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2832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9C9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2A7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B6F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2C8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C9EE2"/>
    <w:multiLevelType w:val="hybridMultilevel"/>
    <w:tmpl w:val="FFFFFFFF"/>
    <w:lvl w:ilvl="0" w:tplc="C4A46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F29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56D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8EB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8ECD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AE9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2287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CE5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CCD4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00082"/>
    <w:multiLevelType w:val="hybridMultilevel"/>
    <w:tmpl w:val="CF08F7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577C8"/>
    <w:multiLevelType w:val="multilevel"/>
    <w:tmpl w:val="2B3ADB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5A50F3"/>
    <w:multiLevelType w:val="multilevel"/>
    <w:tmpl w:val="6FAA63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777BE2"/>
    <w:multiLevelType w:val="multilevel"/>
    <w:tmpl w:val="9E48BF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FD0681"/>
    <w:multiLevelType w:val="multilevel"/>
    <w:tmpl w:val="4A8078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225D7"/>
    <w:multiLevelType w:val="hybridMultilevel"/>
    <w:tmpl w:val="FFFFFFFF"/>
    <w:lvl w:ilvl="0" w:tplc="9FA60C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08EFB6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8FE507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AB0F73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C2206E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3FE083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C2474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C2D0C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AAE96A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5B10CE"/>
    <w:multiLevelType w:val="hybridMultilevel"/>
    <w:tmpl w:val="FFFFFFFF"/>
    <w:lvl w:ilvl="0" w:tplc="EA369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CE8E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1215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904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4AFB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526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011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BE6F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5C5C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33876"/>
    <w:multiLevelType w:val="multilevel"/>
    <w:tmpl w:val="81E00A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A0250CA"/>
    <w:multiLevelType w:val="multilevel"/>
    <w:tmpl w:val="35D0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CFA27A0"/>
    <w:multiLevelType w:val="multilevel"/>
    <w:tmpl w:val="A232008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D7945A0"/>
    <w:multiLevelType w:val="multilevel"/>
    <w:tmpl w:val="849CCB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00437BF"/>
    <w:multiLevelType w:val="hybridMultilevel"/>
    <w:tmpl w:val="B540F2FA"/>
    <w:lvl w:ilvl="0" w:tplc="04090001">
      <w:start w:val="1"/>
      <w:numFmt w:val="bullet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16" w15:restartNumberingAfterBreak="0">
    <w:nsid w:val="32494E5C"/>
    <w:multiLevelType w:val="multilevel"/>
    <w:tmpl w:val="DD56B6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5B3219"/>
    <w:multiLevelType w:val="multilevel"/>
    <w:tmpl w:val="2D64B4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E61D2A"/>
    <w:multiLevelType w:val="multilevel"/>
    <w:tmpl w:val="379235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3EFE5E00"/>
    <w:multiLevelType w:val="multilevel"/>
    <w:tmpl w:val="BD98E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280F9F"/>
    <w:multiLevelType w:val="multilevel"/>
    <w:tmpl w:val="DBBAED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27A758F"/>
    <w:multiLevelType w:val="multilevel"/>
    <w:tmpl w:val="72967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A046B1"/>
    <w:multiLevelType w:val="hybridMultilevel"/>
    <w:tmpl w:val="FFFFFFFF"/>
    <w:lvl w:ilvl="0" w:tplc="A080F1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3A38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868E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26B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23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30C1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CA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CA57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C6F7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B33BB"/>
    <w:multiLevelType w:val="hybridMultilevel"/>
    <w:tmpl w:val="FFFFFFFF"/>
    <w:lvl w:ilvl="0" w:tplc="05944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500D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F253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84A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1617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8CE0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2C6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1AF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AAD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B4865"/>
    <w:multiLevelType w:val="multilevel"/>
    <w:tmpl w:val="1C9295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4F3E4B22"/>
    <w:multiLevelType w:val="multilevel"/>
    <w:tmpl w:val="41AAA0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C907AD"/>
    <w:multiLevelType w:val="multilevel"/>
    <w:tmpl w:val="2EB2E4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54580BF9"/>
    <w:multiLevelType w:val="hybridMultilevel"/>
    <w:tmpl w:val="E19482A0"/>
    <w:lvl w:ilvl="0" w:tplc="0F28B9A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4203E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890B7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99E46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2D219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A6C70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3D430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D54D2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4BE91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C76B38"/>
    <w:multiLevelType w:val="multilevel"/>
    <w:tmpl w:val="2E62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C89AD8"/>
    <w:multiLevelType w:val="hybridMultilevel"/>
    <w:tmpl w:val="FFFFFFFF"/>
    <w:lvl w:ilvl="0" w:tplc="880837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A2F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06F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6CD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328F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BC7E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30BE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F62F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F472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D16542"/>
    <w:multiLevelType w:val="hybridMultilevel"/>
    <w:tmpl w:val="FFFFFFFF"/>
    <w:lvl w:ilvl="0" w:tplc="FFCCF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B6D3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8CF6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EE62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4EA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0A7F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1EDE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8A18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631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1CC77D"/>
    <w:multiLevelType w:val="hybridMultilevel"/>
    <w:tmpl w:val="FFFFFFFF"/>
    <w:lvl w:ilvl="0" w:tplc="C8B2F0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84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E06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4C8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2D0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5089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78C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80C1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ED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12A3DB"/>
    <w:multiLevelType w:val="hybridMultilevel"/>
    <w:tmpl w:val="FFFFFFFF"/>
    <w:lvl w:ilvl="0" w:tplc="C7FED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964A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689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00F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FAF6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0249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4685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FC9F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3C97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EAB55"/>
    <w:multiLevelType w:val="hybridMultilevel"/>
    <w:tmpl w:val="FFFFFFFF"/>
    <w:lvl w:ilvl="0" w:tplc="09287F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FC6C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36A6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080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2ADC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2C1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649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AE44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C283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805F97"/>
    <w:multiLevelType w:val="hybridMultilevel"/>
    <w:tmpl w:val="03ECDB8E"/>
    <w:lvl w:ilvl="0" w:tplc="27A44A9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71CE3DF3"/>
    <w:multiLevelType w:val="hybridMultilevel"/>
    <w:tmpl w:val="765C0AA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5D78E6"/>
    <w:multiLevelType w:val="multilevel"/>
    <w:tmpl w:val="DD6642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77D442A4"/>
    <w:multiLevelType w:val="multilevel"/>
    <w:tmpl w:val="8D5C6E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785C277A"/>
    <w:multiLevelType w:val="multilevel"/>
    <w:tmpl w:val="694271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8A23BD"/>
    <w:multiLevelType w:val="hybridMultilevel"/>
    <w:tmpl w:val="FFFFFFFF"/>
    <w:lvl w:ilvl="0" w:tplc="6DE0B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2A13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E29C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B8C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0E4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D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96E0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7C77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FCE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754436">
    <w:abstractNumId w:val="39"/>
  </w:num>
  <w:num w:numId="2" w16cid:durableId="1711032172">
    <w:abstractNumId w:val="9"/>
  </w:num>
  <w:num w:numId="3" w16cid:durableId="13505073">
    <w:abstractNumId w:val="30"/>
  </w:num>
  <w:num w:numId="4" w16cid:durableId="1269771557">
    <w:abstractNumId w:val="23"/>
  </w:num>
  <w:num w:numId="5" w16cid:durableId="990864728">
    <w:abstractNumId w:val="10"/>
  </w:num>
  <w:num w:numId="6" w16cid:durableId="1426002091">
    <w:abstractNumId w:val="2"/>
  </w:num>
  <w:num w:numId="7" w16cid:durableId="188684590">
    <w:abstractNumId w:val="3"/>
  </w:num>
  <w:num w:numId="8" w16cid:durableId="443769303">
    <w:abstractNumId w:val="29"/>
  </w:num>
  <w:num w:numId="9" w16cid:durableId="1896508928">
    <w:abstractNumId w:val="31"/>
  </w:num>
  <w:num w:numId="10" w16cid:durableId="1487436311">
    <w:abstractNumId w:val="33"/>
  </w:num>
  <w:num w:numId="11" w16cid:durableId="954483828">
    <w:abstractNumId w:val="22"/>
  </w:num>
  <w:num w:numId="12" w16cid:durableId="1186601482">
    <w:abstractNumId w:val="32"/>
  </w:num>
  <w:num w:numId="13" w16cid:durableId="1072384769">
    <w:abstractNumId w:val="0"/>
  </w:num>
  <w:num w:numId="14" w16cid:durableId="1756975379">
    <w:abstractNumId w:val="15"/>
  </w:num>
  <w:num w:numId="15" w16cid:durableId="837617712">
    <w:abstractNumId w:val="27"/>
  </w:num>
  <w:num w:numId="16" w16cid:durableId="864712815">
    <w:abstractNumId w:val="12"/>
  </w:num>
  <w:num w:numId="17" w16cid:durableId="177160357">
    <w:abstractNumId w:val="36"/>
  </w:num>
  <w:num w:numId="18" w16cid:durableId="891695456">
    <w:abstractNumId w:val="17"/>
  </w:num>
  <w:num w:numId="19" w16cid:durableId="1737314674">
    <w:abstractNumId w:val="20"/>
  </w:num>
  <w:num w:numId="20" w16cid:durableId="1457526748">
    <w:abstractNumId w:val="38"/>
  </w:num>
  <w:num w:numId="21" w16cid:durableId="1999772916">
    <w:abstractNumId w:val="11"/>
  </w:num>
  <w:num w:numId="22" w16cid:durableId="1883247161">
    <w:abstractNumId w:val="5"/>
  </w:num>
  <w:num w:numId="23" w16cid:durableId="1524704002">
    <w:abstractNumId w:val="28"/>
  </w:num>
  <w:num w:numId="24" w16cid:durableId="832331618">
    <w:abstractNumId w:val="18"/>
  </w:num>
  <w:num w:numId="25" w16cid:durableId="1830367108">
    <w:abstractNumId w:val="16"/>
  </w:num>
  <w:num w:numId="26" w16cid:durableId="240218027">
    <w:abstractNumId w:val="24"/>
  </w:num>
  <w:num w:numId="27" w16cid:durableId="1070883758">
    <w:abstractNumId w:val="6"/>
  </w:num>
  <w:num w:numId="28" w16cid:durableId="1618294758">
    <w:abstractNumId w:val="21"/>
  </w:num>
  <w:num w:numId="29" w16cid:durableId="807287003">
    <w:abstractNumId w:val="26"/>
  </w:num>
  <w:num w:numId="30" w16cid:durableId="1446345960">
    <w:abstractNumId w:val="8"/>
  </w:num>
  <w:num w:numId="31" w16cid:durableId="684333688">
    <w:abstractNumId w:val="37"/>
  </w:num>
  <w:num w:numId="32" w16cid:durableId="726077175">
    <w:abstractNumId w:val="25"/>
  </w:num>
  <w:num w:numId="33" w16cid:durableId="1434665975">
    <w:abstractNumId w:val="14"/>
  </w:num>
  <w:num w:numId="34" w16cid:durableId="246115854">
    <w:abstractNumId w:val="7"/>
  </w:num>
  <w:num w:numId="35" w16cid:durableId="1220673820">
    <w:abstractNumId w:val="13"/>
  </w:num>
  <w:num w:numId="36" w16cid:durableId="79956066">
    <w:abstractNumId w:val="1"/>
  </w:num>
  <w:num w:numId="37" w16cid:durableId="356740757">
    <w:abstractNumId w:val="34"/>
  </w:num>
  <w:num w:numId="38" w16cid:durableId="333804703">
    <w:abstractNumId w:val="35"/>
  </w:num>
  <w:num w:numId="39" w16cid:durableId="15993665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734506753">
    <w:abstractNumId w:val="19"/>
  </w:num>
  <w:num w:numId="41" w16cid:durableId="696735345">
    <w:abstractNumId w:val="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l-PL" w:vendorID="12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BC"/>
    <w:rsid w:val="0000328B"/>
    <w:rsid w:val="00020FDA"/>
    <w:rsid w:val="0003210E"/>
    <w:rsid w:val="00035627"/>
    <w:rsid w:val="00036CDD"/>
    <w:rsid w:val="00044A97"/>
    <w:rsid w:val="0005318D"/>
    <w:rsid w:val="0007348E"/>
    <w:rsid w:val="00087D4E"/>
    <w:rsid w:val="00093B23"/>
    <w:rsid w:val="000B7FEC"/>
    <w:rsid w:val="000E06EE"/>
    <w:rsid w:val="00105816"/>
    <w:rsid w:val="0011421A"/>
    <w:rsid w:val="00124B0C"/>
    <w:rsid w:val="00140295"/>
    <w:rsid w:val="00141F2B"/>
    <w:rsid w:val="001634CA"/>
    <w:rsid w:val="00167383"/>
    <w:rsid w:val="00177D58"/>
    <w:rsid w:val="00183F2A"/>
    <w:rsid w:val="001B4844"/>
    <w:rsid w:val="001E0A83"/>
    <w:rsid w:val="001E2FCA"/>
    <w:rsid w:val="001F4D3F"/>
    <w:rsid w:val="00205B4E"/>
    <w:rsid w:val="00212BDA"/>
    <w:rsid w:val="00263536"/>
    <w:rsid w:val="00273A46"/>
    <w:rsid w:val="002801F8"/>
    <w:rsid w:val="002828C2"/>
    <w:rsid w:val="002878FF"/>
    <w:rsid w:val="00290154"/>
    <w:rsid w:val="002962FB"/>
    <w:rsid w:val="002CF772"/>
    <w:rsid w:val="002D50D2"/>
    <w:rsid w:val="002E2ECC"/>
    <w:rsid w:val="002E6C06"/>
    <w:rsid w:val="002F1CC0"/>
    <w:rsid w:val="0030075D"/>
    <w:rsid w:val="00317218"/>
    <w:rsid w:val="0031788D"/>
    <w:rsid w:val="0032072D"/>
    <w:rsid w:val="00332889"/>
    <w:rsid w:val="003569FB"/>
    <w:rsid w:val="00381DBD"/>
    <w:rsid w:val="00385490"/>
    <w:rsid w:val="00387D8F"/>
    <w:rsid w:val="0039775E"/>
    <w:rsid w:val="003A3A89"/>
    <w:rsid w:val="003F042B"/>
    <w:rsid w:val="003F52E1"/>
    <w:rsid w:val="0040198E"/>
    <w:rsid w:val="00407933"/>
    <w:rsid w:val="0041773E"/>
    <w:rsid w:val="00435BE8"/>
    <w:rsid w:val="004568A5"/>
    <w:rsid w:val="00460416"/>
    <w:rsid w:val="00476C39"/>
    <w:rsid w:val="0048570A"/>
    <w:rsid w:val="004962E9"/>
    <w:rsid w:val="004A6EEB"/>
    <w:rsid w:val="004B1E7F"/>
    <w:rsid w:val="004B21F4"/>
    <w:rsid w:val="004C7849"/>
    <w:rsid w:val="004D1223"/>
    <w:rsid w:val="004F00FF"/>
    <w:rsid w:val="005068F5"/>
    <w:rsid w:val="00511C1B"/>
    <w:rsid w:val="00530AEE"/>
    <w:rsid w:val="00547239"/>
    <w:rsid w:val="0055514B"/>
    <w:rsid w:val="0056068D"/>
    <w:rsid w:val="00565516"/>
    <w:rsid w:val="00574488"/>
    <w:rsid w:val="00585896"/>
    <w:rsid w:val="005858A5"/>
    <w:rsid w:val="00597AAB"/>
    <w:rsid w:val="005A48CF"/>
    <w:rsid w:val="005B0DD1"/>
    <w:rsid w:val="005B5120"/>
    <w:rsid w:val="005C3A16"/>
    <w:rsid w:val="005C415B"/>
    <w:rsid w:val="005D08A2"/>
    <w:rsid w:val="005D694E"/>
    <w:rsid w:val="005E49FD"/>
    <w:rsid w:val="005E7BCA"/>
    <w:rsid w:val="005F5421"/>
    <w:rsid w:val="006031D9"/>
    <w:rsid w:val="00606AC8"/>
    <w:rsid w:val="0063614E"/>
    <w:rsid w:val="00681E1C"/>
    <w:rsid w:val="00692AFC"/>
    <w:rsid w:val="0069720C"/>
    <w:rsid w:val="006B40D6"/>
    <w:rsid w:val="006B565A"/>
    <w:rsid w:val="006C5AF6"/>
    <w:rsid w:val="007027DD"/>
    <w:rsid w:val="0077280F"/>
    <w:rsid w:val="007756BF"/>
    <w:rsid w:val="00796C21"/>
    <w:rsid w:val="007B06AC"/>
    <w:rsid w:val="007E769E"/>
    <w:rsid w:val="007E7FB9"/>
    <w:rsid w:val="007F601F"/>
    <w:rsid w:val="00803E83"/>
    <w:rsid w:val="0081497B"/>
    <w:rsid w:val="00825DA8"/>
    <w:rsid w:val="00836A1C"/>
    <w:rsid w:val="0089446B"/>
    <w:rsid w:val="008D18AE"/>
    <w:rsid w:val="008D5FE5"/>
    <w:rsid w:val="008D7B32"/>
    <w:rsid w:val="008F429E"/>
    <w:rsid w:val="00910F86"/>
    <w:rsid w:val="00930021"/>
    <w:rsid w:val="00933FE2"/>
    <w:rsid w:val="00937301"/>
    <w:rsid w:val="00965B83"/>
    <w:rsid w:val="0096763A"/>
    <w:rsid w:val="00981FF0"/>
    <w:rsid w:val="009935BB"/>
    <w:rsid w:val="009A08BA"/>
    <w:rsid w:val="009C67FB"/>
    <w:rsid w:val="009E6C20"/>
    <w:rsid w:val="009F2AF3"/>
    <w:rsid w:val="00A15932"/>
    <w:rsid w:val="00A1606D"/>
    <w:rsid w:val="00AA630D"/>
    <w:rsid w:val="00AA6487"/>
    <w:rsid w:val="00AC2021"/>
    <w:rsid w:val="00AE00B4"/>
    <w:rsid w:val="00AE668A"/>
    <w:rsid w:val="00AF2E06"/>
    <w:rsid w:val="00AF2EA5"/>
    <w:rsid w:val="00B02626"/>
    <w:rsid w:val="00B1571E"/>
    <w:rsid w:val="00B462DD"/>
    <w:rsid w:val="00B8295E"/>
    <w:rsid w:val="00B83FCF"/>
    <w:rsid w:val="00BB57E1"/>
    <w:rsid w:val="00BB7529"/>
    <w:rsid w:val="00BD092C"/>
    <w:rsid w:val="00BE320C"/>
    <w:rsid w:val="00BF251D"/>
    <w:rsid w:val="00BF3A27"/>
    <w:rsid w:val="00C01449"/>
    <w:rsid w:val="00C346CC"/>
    <w:rsid w:val="00C42D14"/>
    <w:rsid w:val="00C446EA"/>
    <w:rsid w:val="00C6046B"/>
    <w:rsid w:val="00C84767"/>
    <w:rsid w:val="00C94A37"/>
    <w:rsid w:val="00CA6215"/>
    <w:rsid w:val="00CD00F1"/>
    <w:rsid w:val="00CD6B58"/>
    <w:rsid w:val="00CE12D3"/>
    <w:rsid w:val="00CE573A"/>
    <w:rsid w:val="00CF279C"/>
    <w:rsid w:val="00CF3D03"/>
    <w:rsid w:val="00D105D6"/>
    <w:rsid w:val="00D16233"/>
    <w:rsid w:val="00D22B5F"/>
    <w:rsid w:val="00D23BC8"/>
    <w:rsid w:val="00D40F0A"/>
    <w:rsid w:val="00D455C4"/>
    <w:rsid w:val="00D51588"/>
    <w:rsid w:val="00D55D47"/>
    <w:rsid w:val="00D756BD"/>
    <w:rsid w:val="00DC018E"/>
    <w:rsid w:val="00DD495F"/>
    <w:rsid w:val="00DD4F05"/>
    <w:rsid w:val="00DE2ABC"/>
    <w:rsid w:val="00E15FE0"/>
    <w:rsid w:val="00E77D13"/>
    <w:rsid w:val="00E965F3"/>
    <w:rsid w:val="00EC0B51"/>
    <w:rsid w:val="00ED4310"/>
    <w:rsid w:val="00ED785B"/>
    <w:rsid w:val="00F41FEA"/>
    <w:rsid w:val="00F653E4"/>
    <w:rsid w:val="00F7472B"/>
    <w:rsid w:val="00F7485A"/>
    <w:rsid w:val="00F76453"/>
    <w:rsid w:val="00FC3A39"/>
    <w:rsid w:val="011290FE"/>
    <w:rsid w:val="01461B40"/>
    <w:rsid w:val="01A1DBB1"/>
    <w:rsid w:val="022E26D0"/>
    <w:rsid w:val="02F93A3F"/>
    <w:rsid w:val="03622DE4"/>
    <w:rsid w:val="05179FE1"/>
    <w:rsid w:val="051BB1D6"/>
    <w:rsid w:val="05693CB9"/>
    <w:rsid w:val="068D8CC9"/>
    <w:rsid w:val="069E1C71"/>
    <w:rsid w:val="06BEA4D5"/>
    <w:rsid w:val="0763B77D"/>
    <w:rsid w:val="07F65C16"/>
    <w:rsid w:val="0883EFA6"/>
    <w:rsid w:val="0A3234E8"/>
    <w:rsid w:val="0AC840AF"/>
    <w:rsid w:val="0B5174CB"/>
    <w:rsid w:val="0BCE3E55"/>
    <w:rsid w:val="0D4B4673"/>
    <w:rsid w:val="0EB38359"/>
    <w:rsid w:val="0FAC3343"/>
    <w:rsid w:val="0FB87D54"/>
    <w:rsid w:val="0FD51261"/>
    <w:rsid w:val="1020FFBE"/>
    <w:rsid w:val="10A169CF"/>
    <w:rsid w:val="10EBED4E"/>
    <w:rsid w:val="11441B1F"/>
    <w:rsid w:val="11822E12"/>
    <w:rsid w:val="11CB6F28"/>
    <w:rsid w:val="1364F1ED"/>
    <w:rsid w:val="137C402A"/>
    <w:rsid w:val="1392F980"/>
    <w:rsid w:val="13A222EB"/>
    <w:rsid w:val="13B8481C"/>
    <w:rsid w:val="13BF6B59"/>
    <w:rsid w:val="13D4E800"/>
    <w:rsid w:val="144792CF"/>
    <w:rsid w:val="1518AD43"/>
    <w:rsid w:val="153BED3A"/>
    <w:rsid w:val="18504E05"/>
    <w:rsid w:val="187CB006"/>
    <w:rsid w:val="18974399"/>
    <w:rsid w:val="190D54F0"/>
    <w:rsid w:val="1917E4AF"/>
    <w:rsid w:val="19645BF3"/>
    <w:rsid w:val="1BDEAE9A"/>
    <w:rsid w:val="1D03C3C7"/>
    <w:rsid w:val="1E512F97"/>
    <w:rsid w:val="1F11427A"/>
    <w:rsid w:val="1F325755"/>
    <w:rsid w:val="1FA5298B"/>
    <w:rsid w:val="1FBD6A16"/>
    <w:rsid w:val="1FF5E0F3"/>
    <w:rsid w:val="214070E4"/>
    <w:rsid w:val="21593A77"/>
    <w:rsid w:val="218F40B3"/>
    <w:rsid w:val="220147E5"/>
    <w:rsid w:val="2209356B"/>
    <w:rsid w:val="23E97A03"/>
    <w:rsid w:val="247AEEB6"/>
    <w:rsid w:val="253C4883"/>
    <w:rsid w:val="257229CD"/>
    <w:rsid w:val="2587CFF2"/>
    <w:rsid w:val="25B5D4E9"/>
    <w:rsid w:val="26017480"/>
    <w:rsid w:val="261B70C3"/>
    <w:rsid w:val="2630199E"/>
    <w:rsid w:val="270C3327"/>
    <w:rsid w:val="270DFA2E"/>
    <w:rsid w:val="271F8CE5"/>
    <w:rsid w:val="2723A053"/>
    <w:rsid w:val="2751282A"/>
    <w:rsid w:val="27C87BFB"/>
    <w:rsid w:val="27D57FA8"/>
    <w:rsid w:val="288A3EBA"/>
    <w:rsid w:val="28EF0297"/>
    <w:rsid w:val="2909BE62"/>
    <w:rsid w:val="29615760"/>
    <w:rsid w:val="29906F08"/>
    <w:rsid w:val="29E5F8CF"/>
    <w:rsid w:val="2A5C0B5E"/>
    <w:rsid w:val="2A9BAD7C"/>
    <w:rsid w:val="2ADCDCC6"/>
    <w:rsid w:val="2AEEE1E6"/>
    <w:rsid w:val="2C59C258"/>
    <w:rsid w:val="2E6F3D02"/>
    <w:rsid w:val="2E91A765"/>
    <w:rsid w:val="2EB0F293"/>
    <w:rsid w:val="2F3A0C79"/>
    <w:rsid w:val="2F5F39CA"/>
    <w:rsid w:val="307A9D76"/>
    <w:rsid w:val="309AC215"/>
    <w:rsid w:val="3130D2FC"/>
    <w:rsid w:val="3248B56F"/>
    <w:rsid w:val="32B90485"/>
    <w:rsid w:val="32C6CF2B"/>
    <w:rsid w:val="3310272C"/>
    <w:rsid w:val="3427BFAD"/>
    <w:rsid w:val="3498F1CC"/>
    <w:rsid w:val="34BEF462"/>
    <w:rsid w:val="34D571FD"/>
    <w:rsid w:val="351D6377"/>
    <w:rsid w:val="357781FF"/>
    <w:rsid w:val="35BBE427"/>
    <w:rsid w:val="36942A7B"/>
    <w:rsid w:val="376205B5"/>
    <w:rsid w:val="377BDEF7"/>
    <w:rsid w:val="37976960"/>
    <w:rsid w:val="3957302F"/>
    <w:rsid w:val="3969354F"/>
    <w:rsid w:val="3AFAEE16"/>
    <w:rsid w:val="3B0210B4"/>
    <w:rsid w:val="3CB10E63"/>
    <w:rsid w:val="3DAD16EE"/>
    <w:rsid w:val="3E29D804"/>
    <w:rsid w:val="3F7FF13D"/>
    <w:rsid w:val="3FBE1BC4"/>
    <w:rsid w:val="3FE039DC"/>
    <w:rsid w:val="406CC341"/>
    <w:rsid w:val="40ED4297"/>
    <w:rsid w:val="416A2F9A"/>
    <w:rsid w:val="418D9176"/>
    <w:rsid w:val="42349BDB"/>
    <w:rsid w:val="424EE1CA"/>
    <w:rsid w:val="42B6375E"/>
    <w:rsid w:val="44ABE7F6"/>
    <w:rsid w:val="44B0C8BE"/>
    <w:rsid w:val="4548A99F"/>
    <w:rsid w:val="46F3E713"/>
    <w:rsid w:val="470266D5"/>
    <w:rsid w:val="47094F77"/>
    <w:rsid w:val="4722F49C"/>
    <w:rsid w:val="474882D6"/>
    <w:rsid w:val="47A59BB8"/>
    <w:rsid w:val="47D9711E"/>
    <w:rsid w:val="48B44313"/>
    <w:rsid w:val="48BF4988"/>
    <w:rsid w:val="48F85FF4"/>
    <w:rsid w:val="4975417F"/>
    <w:rsid w:val="497F5919"/>
    <w:rsid w:val="4A59F3AF"/>
    <w:rsid w:val="4AEAB156"/>
    <w:rsid w:val="4B1111E0"/>
    <w:rsid w:val="4B1B297A"/>
    <w:rsid w:val="4BEEAAD2"/>
    <w:rsid w:val="4C7E13BF"/>
    <w:rsid w:val="4CACE241"/>
    <w:rsid w:val="4CE5958C"/>
    <w:rsid w:val="4E5FB748"/>
    <w:rsid w:val="4F2D64D2"/>
    <w:rsid w:val="4F439833"/>
    <w:rsid w:val="4FFF59C4"/>
    <w:rsid w:val="50CEA985"/>
    <w:rsid w:val="50DF6894"/>
    <w:rsid w:val="50E19732"/>
    <w:rsid w:val="5140106E"/>
    <w:rsid w:val="51BBFB68"/>
    <w:rsid w:val="51EB354B"/>
    <w:rsid w:val="530047B4"/>
    <w:rsid w:val="5357CBC9"/>
    <w:rsid w:val="53C00253"/>
    <w:rsid w:val="54170956"/>
    <w:rsid w:val="54523484"/>
    <w:rsid w:val="54ABC556"/>
    <w:rsid w:val="552F0803"/>
    <w:rsid w:val="55467F33"/>
    <w:rsid w:val="5599B15A"/>
    <w:rsid w:val="55A702DF"/>
    <w:rsid w:val="55B2D9B7"/>
    <w:rsid w:val="55B6E5F9"/>
    <w:rsid w:val="567E7E6C"/>
    <w:rsid w:val="56F28D89"/>
    <w:rsid w:val="584195F7"/>
    <w:rsid w:val="5960B357"/>
    <w:rsid w:val="598CD542"/>
    <w:rsid w:val="5A3C0A71"/>
    <w:rsid w:val="5A893FD6"/>
    <w:rsid w:val="5B0BFD24"/>
    <w:rsid w:val="5B379330"/>
    <w:rsid w:val="5BA24DE9"/>
    <w:rsid w:val="5BE0B0C0"/>
    <w:rsid w:val="5C08511D"/>
    <w:rsid w:val="5D9DA0A1"/>
    <w:rsid w:val="5DB79A9F"/>
    <w:rsid w:val="5E80BCCD"/>
    <w:rsid w:val="5EE77D56"/>
    <w:rsid w:val="5F62D71C"/>
    <w:rsid w:val="5F7F39F2"/>
    <w:rsid w:val="5F9D5F5F"/>
    <w:rsid w:val="602072D9"/>
    <w:rsid w:val="60E74683"/>
    <w:rsid w:val="60FEA77D"/>
    <w:rsid w:val="6166990B"/>
    <w:rsid w:val="629A77DE"/>
    <w:rsid w:val="62C0CBDE"/>
    <w:rsid w:val="62D23E1A"/>
    <w:rsid w:val="641404C3"/>
    <w:rsid w:val="6446053D"/>
    <w:rsid w:val="655280C0"/>
    <w:rsid w:val="65BAB7A6"/>
    <w:rsid w:val="65DF5863"/>
    <w:rsid w:val="6655A2DE"/>
    <w:rsid w:val="6694561D"/>
    <w:rsid w:val="68647313"/>
    <w:rsid w:val="6979358D"/>
    <w:rsid w:val="6B408741"/>
    <w:rsid w:val="6CEC2505"/>
    <w:rsid w:val="6F91C3A5"/>
    <w:rsid w:val="70A3D8DD"/>
    <w:rsid w:val="70FD6A4D"/>
    <w:rsid w:val="71AF891D"/>
    <w:rsid w:val="71B47694"/>
    <w:rsid w:val="71BE2E9E"/>
    <w:rsid w:val="71FB8243"/>
    <w:rsid w:val="72B00742"/>
    <w:rsid w:val="72D4C4C4"/>
    <w:rsid w:val="72F49583"/>
    <w:rsid w:val="7361BB51"/>
    <w:rsid w:val="74350B0F"/>
    <w:rsid w:val="759364F6"/>
    <w:rsid w:val="75FF7721"/>
    <w:rsid w:val="762898F2"/>
    <w:rsid w:val="76A4F4E9"/>
    <w:rsid w:val="76E8BA93"/>
    <w:rsid w:val="77B1E2EE"/>
    <w:rsid w:val="78ACEC9C"/>
    <w:rsid w:val="78B63229"/>
    <w:rsid w:val="793717E3"/>
    <w:rsid w:val="798FC8CC"/>
    <w:rsid w:val="79C9EE6B"/>
    <w:rsid w:val="7ADBDEF4"/>
    <w:rsid w:val="7B4CB9FD"/>
    <w:rsid w:val="7B728147"/>
    <w:rsid w:val="7B7EE729"/>
    <w:rsid w:val="7C0A0616"/>
    <w:rsid w:val="7C345355"/>
    <w:rsid w:val="7C87592B"/>
    <w:rsid w:val="7D89C10C"/>
    <w:rsid w:val="7E0D7DBF"/>
    <w:rsid w:val="7E308A4D"/>
    <w:rsid w:val="7EDDC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4CA59B"/>
  <w15:chartTrackingRefBased/>
  <w15:docId w15:val="{07634CD1-9119-4E1F-98D4-FE9437DF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  <w:pPr>
      <w:widowControl w:val="0"/>
      <w:spacing w:line="240" w:lineRule="atLeast"/>
    </w:pPr>
    <w:rPr>
      <w:lang w:eastAsia="en-US"/>
    </w:rPr>
  </w:style>
  <w:style w:type="paragraph" w:styleId="Nagwek1">
    <w:name w:val="heading 1"/>
    <w:basedOn w:val="Normalny"/>
    <w:next w:val="Normalny"/>
    <w:link w:val="Nagwek1Znak"/>
    <w:qFormat/>
    <w:pPr>
      <w:keepNext/>
      <w:numPr>
        <w:numId w:val="13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Nagwek2">
    <w:name w:val="heading 2"/>
    <w:basedOn w:val="Nagwek1"/>
    <w:next w:val="Normalny"/>
    <w:link w:val="Nagwek2Znak"/>
    <w:qFormat/>
    <w:pPr>
      <w:numPr>
        <w:ilvl w:val="1"/>
      </w:numPr>
      <w:outlineLvl w:val="1"/>
    </w:pPr>
    <w:rPr>
      <w:sz w:val="20"/>
    </w:rPr>
  </w:style>
  <w:style w:type="paragraph" w:styleId="Nagwek3">
    <w:name w:val="heading 3"/>
    <w:basedOn w:val="Nagwek1"/>
    <w:next w:val="Normalny"/>
    <w:link w:val="Nagwek3Znak"/>
    <w:qFormat/>
    <w:pPr>
      <w:numPr>
        <w:ilvl w:val="2"/>
      </w:numPr>
      <w:outlineLvl w:val="2"/>
    </w:pPr>
    <w:rPr>
      <w:b w:val="0"/>
      <w:i/>
      <w:sz w:val="20"/>
    </w:rPr>
  </w:style>
  <w:style w:type="paragraph" w:styleId="Nagwek4">
    <w:name w:val="heading 4"/>
    <w:basedOn w:val="Nagwek1"/>
    <w:next w:val="Normalny"/>
    <w:qFormat/>
    <w:pPr>
      <w:numPr>
        <w:ilvl w:val="3"/>
      </w:numPr>
      <w:outlineLvl w:val="3"/>
    </w:pPr>
    <w:rPr>
      <w:b w:val="0"/>
      <w:sz w:val="20"/>
    </w:rPr>
  </w:style>
  <w:style w:type="paragraph" w:styleId="Nagwek5">
    <w:name w:val="heading 5"/>
    <w:basedOn w:val="Normalny"/>
    <w:next w:val="Normalny"/>
    <w:qFormat/>
    <w:pPr>
      <w:numPr>
        <w:ilvl w:val="4"/>
        <w:numId w:val="13"/>
      </w:numPr>
      <w:spacing w:before="240" w:after="60"/>
      <w:ind w:left="2880"/>
      <w:outlineLvl w:val="4"/>
    </w:pPr>
    <w:rPr>
      <w:sz w:val="22"/>
    </w:rPr>
  </w:style>
  <w:style w:type="paragraph" w:styleId="Nagwek6">
    <w:name w:val="heading 6"/>
    <w:basedOn w:val="Normalny"/>
    <w:next w:val="Normalny"/>
    <w:qFormat/>
    <w:pPr>
      <w:numPr>
        <w:ilvl w:val="5"/>
        <w:numId w:val="13"/>
      </w:numPr>
      <w:spacing w:before="240" w:after="60"/>
      <w:ind w:left="2880"/>
      <w:outlineLvl w:val="5"/>
    </w:pPr>
    <w:rPr>
      <w:i/>
      <w:sz w:val="22"/>
    </w:rPr>
  </w:style>
  <w:style w:type="paragraph" w:styleId="Nagwek7">
    <w:name w:val="heading 7"/>
    <w:basedOn w:val="Normalny"/>
    <w:next w:val="Normalny"/>
    <w:qFormat/>
    <w:pPr>
      <w:numPr>
        <w:ilvl w:val="6"/>
        <w:numId w:val="13"/>
      </w:numPr>
      <w:spacing w:before="240" w:after="60"/>
      <w:ind w:left="2880"/>
      <w:outlineLvl w:val="6"/>
    </w:pPr>
  </w:style>
  <w:style w:type="paragraph" w:styleId="Nagwek8">
    <w:name w:val="heading 8"/>
    <w:basedOn w:val="Normalny"/>
    <w:next w:val="Normalny"/>
    <w:qFormat/>
    <w:pPr>
      <w:numPr>
        <w:ilvl w:val="7"/>
        <w:numId w:val="13"/>
      </w:numPr>
      <w:spacing w:before="240" w:after="60"/>
      <w:ind w:left="2880"/>
      <w:outlineLvl w:val="7"/>
    </w:pPr>
    <w:rPr>
      <w:i/>
    </w:rPr>
  </w:style>
  <w:style w:type="paragraph" w:styleId="Nagwek9">
    <w:name w:val="heading 9"/>
    <w:basedOn w:val="Normalny"/>
    <w:next w:val="Normalny"/>
    <w:qFormat/>
    <w:pPr>
      <w:numPr>
        <w:ilvl w:val="8"/>
        <w:numId w:val="13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2">
    <w:name w:val="Paragraph2"/>
    <w:basedOn w:val="Normalny"/>
    <w:pPr>
      <w:spacing w:before="80"/>
      <w:ind w:left="720"/>
      <w:jc w:val="both"/>
    </w:pPr>
    <w:rPr>
      <w:color w:val="000000"/>
      <w:lang w:val="en-AU"/>
    </w:rPr>
  </w:style>
  <w:style w:type="paragraph" w:styleId="Tytu">
    <w:name w:val="Title"/>
    <w:basedOn w:val="Normalny"/>
    <w:next w:val="Normalny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Podtytu">
    <w:name w:val="Subtitle"/>
    <w:basedOn w:val="Normalny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Wcicienormalne">
    <w:name w:val="Normal Indent"/>
    <w:basedOn w:val="Normalny"/>
    <w:pPr>
      <w:ind w:left="900" w:hanging="900"/>
    </w:pPr>
  </w:style>
  <w:style w:type="paragraph" w:styleId="Spistreci1">
    <w:name w:val="toc 1"/>
    <w:basedOn w:val="Normalny"/>
    <w:next w:val="Normalny"/>
    <w:uiPriority w:val="39"/>
    <w:pPr>
      <w:tabs>
        <w:tab w:val="right" w:pos="9360"/>
      </w:tabs>
      <w:spacing w:before="240" w:after="60"/>
      <w:ind w:right="720"/>
    </w:pPr>
  </w:style>
  <w:style w:type="paragraph" w:styleId="Spistreci2">
    <w:name w:val="toc 2"/>
    <w:basedOn w:val="Normalny"/>
    <w:next w:val="Normalny"/>
    <w:uiPriority w:val="39"/>
    <w:pPr>
      <w:tabs>
        <w:tab w:val="right" w:pos="9360"/>
      </w:tabs>
      <w:ind w:left="432" w:right="720"/>
    </w:pPr>
  </w:style>
  <w:style w:type="paragraph" w:styleId="Spistreci3">
    <w:name w:val="toc 3"/>
    <w:basedOn w:val="Normalny"/>
    <w:next w:val="Normalny"/>
    <w:uiPriority w:val="39"/>
    <w:pPr>
      <w:tabs>
        <w:tab w:val="left" w:pos="1440"/>
        <w:tab w:val="right" w:pos="9360"/>
      </w:tabs>
      <w:ind w:left="864"/>
    </w:pPr>
  </w:style>
  <w:style w:type="paragraph" w:styleId="Nagwek">
    <w:name w:val="header"/>
    <w:basedOn w:val="Normalny"/>
    <w:pPr>
      <w:tabs>
        <w:tab w:val="center" w:pos="4320"/>
        <w:tab w:val="right" w:pos="8640"/>
      </w:tabs>
    </w:pPr>
  </w:style>
  <w:style w:type="paragraph" w:styleId="Stopka">
    <w:name w:val="footer"/>
    <w:basedOn w:val="Normalny"/>
    <w:pPr>
      <w:tabs>
        <w:tab w:val="center" w:pos="4320"/>
        <w:tab w:val="right" w:pos="8640"/>
      </w:tabs>
    </w:pPr>
  </w:style>
  <w:style w:type="character" w:styleId="Numerstrony">
    <w:name w:val="page number"/>
    <w:basedOn w:val="Domylnaczcionkaakapitu"/>
  </w:style>
  <w:style w:type="paragraph" w:customStyle="1" w:styleId="Bullet1">
    <w:name w:val="Bullet1"/>
    <w:basedOn w:val="Normalny"/>
    <w:pPr>
      <w:ind w:left="720" w:hanging="432"/>
    </w:pPr>
  </w:style>
  <w:style w:type="paragraph" w:customStyle="1" w:styleId="Bullet2">
    <w:name w:val="Bullet2"/>
    <w:basedOn w:val="Normalny"/>
    <w:pPr>
      <w:ind w:left="1440" w:hanging="360"/>
    </w:pPr>
    <w:rPr>
      <w:color w:val="000080"/>
    </w:rPr>
  </w:style>
  <w:style w:type="paragraph" w:customStyle="1" w:styleId="Tabletext">
    <w:name w:val="Tabletext"/>
    <w:basedOn w:val="Normalny"/>
    <w:pPr>
      <w:keepLines/>
      <w:spacing w:after="120"/>
    </w:pPr>
  </w:style>
  <w:style w:type="paragraph" w:styleId="Tekstpodstawowy">
    <w:name w:val="Body Text"/>
    <w:basedOn w:val="Normalny"/>
    <w:pPr>
      <w:keepLines/>
      <w:spacing w:after="120"/>
      <w:ind w:left="720"/>
    </w:p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character" w:styleId="Odwoanieprzypisudolnego">
    <w:name w:val="footnote reference"/>
    <w:semiHidden/>
    <w:rPr>
      <w:sz w:val="20"/>
      <w:vertAlign w:val="superscript"/>
    </w:rPr>
  </w:style>
  <w:style w:type="paragraph" w:styleId="Tekstprzypisudolnego">
    <w:name w:val="footnote text"/>
    <w:basedOn w:val="Normalny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ny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ny"/>
    <w:pPr>
      <w:spacing w:before="80" w:line="240" w:lineRule="auto"/>
      <w:jc w:val="both"/>
    </w:pPr>
  </w:style>
  <w:style w:type="paragraph" w:customStyle="1" w:styleId="Paragraph3">
    <w:name w:val="Paragraph3"/>
    <w:basedOn w:val="Normalny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ny"/>
    <w:pPr>
      <w:spacing w:before="80" w:line="240" w:lineRule="auto"/>
      <w:ind w:left="2250"/>
      <w:jc w:val="both"/>
    </w:pPr>
  </w:style>
  <w:style w:type="paragraph" w:styleId="Spistreci4">
    <w:name w:val="toc 4"/>
    <w:basedOn w:val="Normalny"/>
    <w:next w:val="Normalny"/>
    <w:semiHidden/>
    <w:pPr>
      <w:ind w:left="600"/>
    </w:pPr>
  </w:style>
  <w:style w:type="paragraph" w:styleId="Spistreci5">
    <w:name w:val="toc 5"/>
    <w:basedOn w:val="Normalny"/>
    <w:next w:val="Normalny"/>
    <w:semiHidden/>
    <w:pPr>
      <w:ind w:left="800"/>
    </w:pPr>
  </w:style>
  <w:style w:type="paragraph" w:styleId="Spistreci6">
    <w:name w:val="toc 6"/>
    <w:basedOn w:val="Normalny"/>
    <w:next w:val="Normalny"/>
    <w:semiHidden/>
    <w:pPr>
      <w:ind w:left="1000"/>
    </w:pPr>
  </w:style>
  <w:style w:type="paragraph" w:styleId="Spistreci7">
    <w:name w:val="toc 7"/>
    <w:basedOn w:val="Normalny"/>
    <w:next w:val="Normalny"/>
    <w:semiHidden/>
    <w:pPr>
      <w:ind w:left="1200"/>
    </w:pPr>
  </w:style>
  <w:style w:type="paragraph" w:styleId="Spistreci8">
    <w:name w:val="toc 8"/>
    <w:basedOn w:val="Normalny"/>
    <w:next w:val="Normalny"/>
    <w:semiHidden/>
    <w:pPr>
      <w:ind w:left="1400"/>
    </w:pPr>
  </w:style>
  <w:style w:type="paragraph" w:styleId="Spistreci9">
    <w:name w:val="toc 9"/>
    <w:basedOn w:val="Normalny"/>
    <w:next w:val="Normalny"/>
    <w:semiHidden/>
    <w:pPr>
      <w:ind w:left="1600"/>
    </w:pPr>
  </w:style>
  <w:style w:type="paragraph" w:styleId="Tekstpodstawowy2">
    <w:name w:val="Body Text 2"/>
    <w:basedOn w:val="Normalny"/>
    <w:rPr>
      <w:i/>
      <w:color w:val="0000FF"/>
    </w:rPr>
  </w:style>
  <w:style w:type="paragraph" w:styleId="Tekstpodstawowywcity">
    <w:name w:val="Body Text Indent"/>
    <w:basedOn w:val="Normalny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ny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ny"/>
    <w:pPr>
      <w:widowControl/>
      <w:numPr>
        <w:numId w:val="35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ny"/>
    <w:next w:val="Tekstpodstawowy"/>
    <w:autoRedefine/>
    <w:pPr>
      <w:tabs>
        <w:tab w:val="left" w:pos="1260"/>
      </w:tabs>
      <w:spacing w:after="120"/>
      <w:ind w:left="765"/>
    </w:pPr>
    <w:rPr>
      <w:i/>
      <w:color w:val="0000FF"/>
    </w:rPr>
  </w:style>
  <w:style w:type="character" w:styleId="Hipercze">
    <w:name w:val="Hyperlink"/>
    <w:uiPriority w:val="99"/>
    <w:rPr>
      <w:color w:val="0000FF"/>
      <w:u w:val="single"/>
    </w:rPr>
  </w:style>
  <w:style w:type="character" w:styleId="Pogrubienie">
    <w:name w:val="Strong"/>
    <w:qFormat/>
    <w:rPr>
      <w:b/>
      <w:bCs/>
    </w:rPr>
  </w:style>
  <w:style w:type="paragraph" w:customStyle="1" w:styleId="paragraph">
    <w:name w:val="paragraph"/>
    <w:basedOn w:val="Normalny"/>
    <w:rsid w:val="00DC018E"/>
    <w:pPr>
      <w:widowControl/>
      <w:spacing w:before="100" w:beforeAutospacing="1" w:after="100" w:afterAutospacing="1" w:line="240" w:lineRule="auto"/>
    </w:pPr>
    <w:rPr>
      <w:sz w:val="24"/>
      <w:szCs w:val="24"/>
      <w:lang w:val="pl-PL" w:eastAsia="ja-JP"/>
    </w:rPr>
  </w:style>
  <w:style w:type="character" w:customStyle="1" w:styleId="normaltextrun">
    <w:name w:val="normaltextrun"/>
    <w:rsid w:val="00DC018E"/>
  </w:style>
  <w:style w:type="character" w:customStyle="1" w:styleId="eop">
    <w:name w:val="eop"/>
    <w:rsid w:val="00DC018E"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ED785B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pl-PL" w:eastAsia="pl-PL"/>
    </w:rPr>
  </w:style>
  <w:style w:type="character" w:customStyle="1" w:styleId="Nagwek2Znak">
    <w:name w:val="Nagłówek 2 Znak"/>
    <w:basedOn w:val="Domylnaczcionkaakapitu"/>
    <w:link w:val="Nagwek2"/>
    <w:rsid w:val="00B1571E"/>
    <w:rPr>
      <w:rFonts w:ascii="Arial" w:hAnsi="Arial"/>
      <w:b/>
      <w:lang w:eastAsia="en-US"/>
    </w:rPr>
  </w:style>
  <w:style w:type="character" w:customStyle="1" w:styleId="Nagwek1Znak">
    <w:name w:val="Nagłówek 1 Znak"/>
    <w:basedOn w:val="Domylnaczcionkaakapitu"/>
    <w:link w:val="Nagwek1"/>
    <w:rsid w:val="00DD495F"/>
    <w:rPr>
      <w:rFonts w:ascii="Arial" w:hAnsi="Arial"/>
      <w:b/>
      <w:sz w:val="24"/>
      <w:lang w:eastAsia="en-US"/>
    </w:rPr>
  </w:style>
  <w:style w:type="character" w:customStyle="1" w:styleId="Nagwek3Znak">
    <w:name w:val="Nagłówek 3 Znak"/>
    <w:basedOn w:val="Domylnaczcionkaakapitu"/>
    <w:link w:val="Nagwek3"/>
    <w:rsid w:val="00796C21"/>
    <w:rPr>
      <w:rFonts w:ascii="Arial" w:hAnsi="Arial"/>
      <w:i/>
      <w:lang w:eastAsia="en-US"/>
    </w:rPr>
  </w:style>
  <w:style w:type="paragraph" w:styleId="Tekstprzypisukocowego">
    <w:name w:val="endnote text"/>
    <w:basedOn w:val="Normalny"/>
    <w:link w:val="TekstprzypisukocowegoZnak"/>
    <w:rsid w:val="00796C21"/>
    <w:pPr>
      <w:spacing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rsid w:val="00796C21"/>
    <w:rPr>
      <w:lang w:eastAsia="en-US"/>
    </w:rPr>
  </w:style>
  <w:style w:type="character" w:styleId="Odwoanieprzypisukocowego">
    <w:name w:val="endnote reference"/>
    <w:basedOn w:val="Domylnaczcionkaakapitu"/>
    <w:rsid w:val="00796C2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5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4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ulpit\Praca\PJWSTK\Dodatkowe\PW%20-%20podyplomowe\RUP-templates\MsWord-templates\rup_srsu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0d4d62b-b5ab-4f87-b524-a809e7f928ff" xsi:nil="true"/>
    <lcf76f155ced4ddcb4097134ff3c332f xmlns="10920d22-99f4-4b78-9dd2-2e8832993374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B8954822D271F4D83CEC6C7ACC89650" ma:contentTypeVersion="11" ma:contentTypeDescription="Utwórz nowy dokument." ma:contentTypeScope="" ma:versionID="58250cce48d0d28d90ebdaf4157a3bac">
  <xsd:schema xmlns:xsd="http://www.w3.org/2001/XMLSchema" xmlns:xs="http://www.w3.org/2001/XMLSchema" xmlns:p="http://schemas.microsoft.com/office/2006/metadata/properties" xmlns:ns2="10920d22-99f4-4b78-9dd2-2e8832993374" xmlns:ns3="00d4d62b-b5ab-4f87-b524-a809e7f928ff" targetNamespace="http://schemas.microsoft.com/office/2006/metadata/properties" ma:root="true" ma:fieldsID="94ef7201e1ade7bb75877466ad66a556" ns2:_="" ns3:_="">
    <xsd:import namespace="10920d22-99f4-4b78-9dd2-2e8832993374"/>
    <xsd:import namespace="00d4d62b-b5ab-4f87-b524-a809e7f928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920d22-99f4-4b78-9dd2-2e88329933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Tagi obrazów" ma:readOnly="false" ma:fieldId="{5cf76f15-5ced-4ddc-b409-7134ff3c332f}" ma:taxonomyMulti="true" ma:sspId="6acc8a4f-7760-4777-b4cb-e58fd8606a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d4d62b-b5ab-4f87-b524-a809e7f928f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e57d073-e932-49e4-8acc-14392e34f711}" ma:internalName="TaxCatchAll" ma:showField="CatchAllData" ma:web="00d4d62b-b5ab-4f87-b524-a809e7f928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19D6B-23FA-40A2-B46D-1BCD42D342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FC51D5-BB03-4304-8125-31834DD86FEB}">
  <ds:schemaRefs>
    <ds:schemaRef ds:uri="http://schemas.microsoft.com/office/2006/metadata/properties"/>
    <ds:schemaRef ds:uri="http://schemas.microsoft.com/office/infopath/2007/PartnerControls"/>
    <ds:schemaRef ds:uri="00d4d62b-b5ab-4f87-b524-a809e7f928ff"/>
    <ds:schemaRef ds:uri="10920d22-99f4-4b78-9dd2-2e8832993374"/>
  </ds:schemaRefs>
</ds:datastoreItem>
</file>

<file path=customXml/itemProps3.xml><?xml version="1.0" encoding="utf-8"?>
<ds:datastoreItem xmlns:ds="http://schemas.openxmlformats.org/officeDocument/2006/customXml" ds:itemID="{69DC2CF0-922C-438D-842F-36DDC88619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920d22-99f4-4b78-9dd2-2e8832993374"/>
    <ds:schemaRef ds:uri="00d4d62b-b5ab-4f87-b524-a809e7f928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E2343C-67AE-4343-9EA6-F787B47B8A3D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6E6C940B-7C8E-44C7-A4CD-4EF0ED93D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rup_srsuc</Template>
  <TotalTime>2</TotalTime>
  <Pages>19</Pages>
  <Words>2990</Words>
  <Characters>16445</Characters>
  <Application>Microsoft Office Word</Application>
  <DocSecurity>0</DocSecurity>
  <Lines>137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Dokument Specyfikacji Wymagań</vt:lpstr>
    </vt:vector>
  </TitlesOfParts>
  <Company>&lt;Nazwa Firmy&gt;</Company>
  <LinksUpToDate>false</LinksUpToDate>
  <CharactersWithSpaces>19397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 Specyfikacji Wymagań</dc:title>
  <dc:subject>&lt;Nazwa Projektu&gt;</dc:subject>
  <dc:creator>Maciej Kawęcki</dc:creator>
  <cp:keywords/>
  <dc:description/>
  <cp:lastModifiedBy>Maciej Kawęcki</cp:lastModifiedBy>
  <cp:revision>5</cp:revision>
  <cp:lastPrinted>2023-05-23T17:55:00Z</cp:lastPrinted>
  <dcterms:created xsi:type="dcterms:W3CDTF">2023-05-29T14:38:00Z</dcterms:created>
  <dcterms:modified xsi:type="dcterms:W3CDTF">2023-05-29T14:42:00Z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_Signature">
    <vt:lpwstr/>
  </property>
  <property fmtid="{D5CDD505-2E9C-101B-9397-08002B2CF9AE}" pid="3" name="display_urn:schemas-microsoft-com:office:office#Editor">
    <vt:lpwstr>Katarzyna Maciejewska</vt:lpwstr>
  </property>
  <property fmtid="{D5CDD505-2E9C-101B-9397-08002B2CF9AE}" pid="4" name="Reference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xd_ProgID">
    <vt:lpwstr/>
  </property>
  <property fmtid="{D5CDD505-2E9C-101B-9397-08002B2CF9AE}" pid="8" name="_ExtendedDescription">
    <vt:lpwstr/>
  </property>
  <property fmtid="{D5CDD505-2E9C-101B-9397-08002B2CF9AE}" pid="9" name="display_urn:schemas-microsoft-com:office:office#Author">
    <vt:lpwstr>Katarzyna Maciejewska</vt:lpwstr>
  </property>
  <property fmtid="{D5CDD505-2E9C-101B-9397-08002B2CF9AE}" pid="10" name="ContentTypeId">
    <vt:lpwstr>0x0101006B8954822D271F4D83CEC6C7ACC89650</vt:lpwstr>
  </property>
  <property fmtid="{D5CDD505-2E9C-101B-9397-08002B2CF9AE}" pid="11" name="TriggerFlowInfo">
    <vt:lpwstr/>
  </property>
  <property fmtid="{D5CDD505-2E9C-101B-9397-08002B2CF9AE}" pid="12" name="MediaServiceImageTags">
    <vt:lpwstr/>
  </property>
</Properties>
</file>